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jc w:val="center"/>
        <w:tblLayout w:type="fixed"/>
        <w:tblCellMar>
          <w:left w:w="10" w:type="dxa"/>
          <w:right w:w="10" w:type="dxa"/>
        </w:tblCellMar>
        <w:tblLook w:val="0000" w:firstRow="0" w:lastRow="0" w:firstColumn="0" w:lastColumn="0" w:noHBand="0" w:noVBand="0"/>
      </w:tblPr>
      <w:tblGrid>
        <w:gridCol w:w="1967"/>
        <w:gridCol w:w="160"/>
        <w:gridCol w:w="8646"/>
      </w:tblGrid>
      <w:tr w:rsidR="001868BC" w14:paraId="47EFDC81"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shd w:val="clear" w:color="auto" w:fill="auto"/>
            <w:tcMar>
              <w:top w:w="0" w:type="dxa"/>
              <w:left w:w="28" w:type="dxa"/>
              <w:bottom w:w="0" w:type="dxa"/>
              <w:right w:w="28" w:type="dxa"/>
            </w:tcMar>
            <w:vAlign w:val="center"/>
          </w:tcPr>
          <w:p w14:paraId="716F8097" w14:textId="77777777" w:rsidR="001868BC" w:rsidRDefault="000F55CF">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Grai2º curso / 2º cuatr.</w:t>
            </w:r>
          </w:p>
          <w:p w14:paraId="5DA521F5" w14:textId="77777777" w:rsidR="001868BC" w:rsidRDefault="000F55CF">
            <w:pPr>
              <w:widowControl/>
              <w:spacing w:before="120" w:after="120"/>
              <w:jc w:val="center"/>
              <w:rPr>
                <w:rFonts w:hint="eastAsia"/>
              </w:rPr>
            </w:pPr>
            <w:r>
              <w:rPr>
                <w:rStyle w:val="Fuentedeprrafopredeter1"/>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shd w:val="clear" w:color="auto" w:fill="auto"/>
            <w:tcMar>
              <w:top w:w="0" w:type="dxa"/>
              <w:left w:w="28" w:type="dxa"/>
              <w:bottom w:w="0" w:type="dxa"/>
              <w:right w:w="28" w:type="dxa"/>
            </w:tcMar>
            <w:vAlign w:val="center"/>
          </w:tcPr>
          <w:p w14:paraId="23148CA5" w14:textId="77777777" w:rsidR="001868BC" w:rsidRDefault="001868BC">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shd w:val="clear" w:color="auto" w:fill="auto"/>
            <w:tcMar>
              <w:top w:w="0" w:type="dxa"/>
              <w:left w:w="85" w:type="dxa"/>
              <w:bottom w:w="0" w:type="dxa"/>
              <w:right w:w="28" w:type="dxa"/>
            </w:tcMar>
            <w:vAlign w:val="center"/>
          </w:tcPr>
          <w:p w14:paraId="66646B35" w14:textId="77777777" w:rsidR="001868BC" w:rsidRDefault="000F55CF">
            <w:pPr>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3571C538" w14:textId="77777777" w:rsidR="001868BC" w:rsidRDefault="000F55CF">
            <w:pPr>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68A7BD93" w14:textId="77777777" w:rsidR="001868BC" w:rsidRDefault="000F55CF">
            <w:pPr>
              <w:widowControl/>
              <w:rPr>
                <w:rFonts w:hint="eastAsia"/>
              </w:rPr>
            </w:pPr>
            <w:r>
              <w:rPr>
                <w:rStyle w:val="Fuentedeprrafopredeter1"/>
                <w:rFonts w:eastAsia="Times New Roman" w:cs="Times New Roman"/>
                <w:b/>
                <w:color w:val="D67028"/>
                <w:sz w:val="32"/>
                <w:szCs w:val="32"/>
                <w:lang w:eastAsia="en-US" w:bidi="en-US"/>
              </w:rPr>
              <w:t>Bloque Práctico 2.</w:t>
            </w:r>
            <w:r>
              <w:t xml:space="preserve"> </w:t>
            </w:r>
            <w:r>
              <w:rPr>
                <w:rStyle w:val="Fuentedeprrafopredeter1"/>
                <w:rFonts w:eastAsia="Times New Roman" w:cs="Times New Roman"/>
                <w:b/>
                <w:color w:val="D67028"/>
                <w:sz w:val="32"/>
                <w:szCs w:val="32"/>
                <w:lang w:eastAsia="en-US" w:bidi="en-US"/>
              </w:rPr>
              <w:t>Programación paralela II: Cláusulas OpenMP</w:t>
            </w:r>
          </w:p>
          <w:p w14:paraId="06208E24" w14:textId="49691402" w:rsidR="001868BC" w:rsidRDefault="000F55CF">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w:t>
            </w:r>
            <w:r w:rsidR="00FF336D">
              <w:rPr>
                <w:rFonts w:eastAsia="Times New Roman" w:cs="Times New Roman"/>
                <w:color w:val="337275"/>
                <w:sz w:val="28"/>
                <w:szCs w:val="28"/>
                <w:lang w:eastAsia="en-US" w:bidi="en-US"/>
              </w:rPr>
              <w:t xml:space="preserve"> Alberto Llamas González</w:t>
            </w:r>
          </w:p>
          <w:p w14:paraId="29F9B779" w14:textId="3BC1BDD0" w:rsidR="001868BC" w:rsidRDefault="000F55CF">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w:t>
            </w:r>
            <w:r w:rsidR="00FF336D">
              <w:rPr>
                <w:rFonts w:eastAsia="Times New Roman" w:cs="Times New Roman"/>
                <w:color w:val="337275"/>
                <w:sz w:val="28"/>
                <w:szCs w:val="28"/>
                <w:lang w:eastAsia="en-US" w:bidi="en-US"/>
              </w:rPr>
              <w:t xml:space="preserve"> </w:t>
            </w:r>
            <w:r w:rsidR="00EB1F96">
              <w:rPr>
                <w:rFonts w:eastAsia="Times New Roman" w:cs="Times New Roman"/>
                <w:color w:val="337275"/>
                <w:sz w:val="28"/>
                <w:szCs w:val="28"/>
                <w:lang w:eastAsia="en-US" w:bidi="en-US"/>
              </w:rPr>
              <w:t>D3, Juan Carlos Gómez López</w:t>
            </w:r>
          </w:p>
          <w:p w14:paraId="6C005FDE" w14:textId="7C24A331" w:rsidR="001868BC" w:rsidRDefault="000F55CF">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r w:rsidR="00EB1F96">
              <w:rPr>
                <w:rFonts w:eastAsia="Times New Roman" w:cs="Times New Roman"/>
                <w:color w:val="337275"/>
                <w:szCs w:val="22"/>
                <w:lang w:eastAsia="en-US" w:bidi="en-US"/>
              </w:rPr>
              <w:t xml:space="preserve"> 2 mayo 2020</w:t>
            </w:r>
          </w:p>
          <w:p w14:paraId="656AA95A" w14:textId="3D41A2BC" w:rsidR="001868BC" w:rsidRDefault="000F55CF">
            <w:pPr>
              <w:widowControl/>
              <w:rPr>
                <w:rFonts w:hint="eastAsia"/>
              </w:rPr>
            </w:pPr>
            <w:r>
              <w:rPr>
                <w:rStyle w:val="Fuentedeprrafopredeter1"/>
                <w:rFonts w:eastAsia="Times New Roman" w:cs="Times New Roman"/>
                <w:color w:val="337275"/>
                <w:szCs w:val="22"/>
                <w:lang w:eastAsia="en-US" w:bidi="en-US"/>
              </w:rPr>
              <w:t>Fecha evaluación en clase:</w:t>
            </w:r>
            <w:r w:rsidR="00EB1F96">
              <w:rPr>
                <w:rStyle w:val="Fuentedeprrafopredeter1"/>
                <w:rFonts w:eastAsia="Times New Roman" w:cs="Times New Roman"/>
                <w:color w:val="337275"/>
                <w:szCs w:val="22"/>
                <w:lang w:eastAsia="en-US" w:bidi="en-US"/>
              </w:rPr>
              <w:t xml:space="preserve"> 3 mayo 2020</w:t>
            </w:r>
          </w:p>
        </w:tc>
      </w:tr>
    </w:tbl>
    <w:p w14:paraId="57EB0F89" w14:textId="77777777" w:rsidR="001868BC" w:rsidRDefault="000F55CF">
      <w:pPr>
        <w:pBdr>
          <w:bottom w:val="single" w:sz="12" w:space="1" w:color="000000"/>
        </w:pBdr>
        <w:rPr>
          <w:rFonts w:hint="eastAsia"/>
          <w:b/>
          <w:color w:val="FF0000"/>
        </w:rPr>
      </w:pPr>
      <w:r>
        <w:rPr>
          <w:b/>
          <w:color w:val="FF0000"/>
        </w:rPr>
        <w:t xml:space="preserve"> </w:t>
      </w:r>
    </w:p>
    <w:p w14:paraId="6FBFF054" w14:textId="77777777" w:rsidR="001868BC" w:rsidRDefault="000F55CF">
      <w:pPr>
        <w:pBdr>
          <w:bottom w:val="single" w:sz="12" w:space="1" w:color="000000"/>
        </w:pBdr>
        <w:rPr>
          <w:rFonts w:hint="eastAsia"/>
        </w:rPr>
      </w:pPr>
      <w:r>
        <w:rPr>
          <w:rStyle w:val="Fuentedeprrafopredeter1"/>
          <w:color w:val="FF0000"/>
        </w:rPr>
        <w:t>Antes de comenzar a realizar el trabajo de este cuaderno consultar el fichero con los normas de prácticas que se encuentra en SWAD</w:t>
      </w:r>
    </w:p>
    <w:p w14:paraId="3173C67F" w14:textId="77777777" w:rsidR="001868BC" w:rsidRDefault="001868BC">
      <w:pPr>
        <w:pBdr>
          <w:bottom w:val="single" w:sz="12" w:space="1" w:color="000000"/>
        </w:pBdr>
        <w:rPr>
          <w:rFonts w:ascii="Arial" w:hAnsi="Arial" w:cs="Arial"/>
          <w:b/>
        </w:rPr>
      </w:pPr>
    </w:p>
    <w:p w14:paraId="4192B2E7" w14:textId="77777777" w:rsidR="001868BC" w:rsidRDefault="000F55CF">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hint="eastAsia"/>
        </w:rPr>
      </w:pPr>
      <w:r>
        <w:rPr>
          <w:rStyle w:val="Fuentedeprrafopredeter1"/>
          <w:color w:val="111111"/>
        </w:rPr>
        <w:t>Ejercicios basados en los ejemplos del seminario práctico</w:t>
      </w:r>
    </w:p>
    <w:p w14:paraId="33E62DAC" w14:textId="77777777" w:rsidR="001868BC" w:rsidRDefault="000F55CF">
      <w:pPr>
        <w:pStyle w:val="Listavistosa-nfasis11"/>
        <w:numPr>
          <w:ilvl w:val="0"/>
          <w:numId w:val="19"/>
        </w:numPr>
        <w:ind w:left="0" w:firstLine="0"/>
      </w:pPr>
      <w:r>
        <w:rPr>
          <w:rStyle w:val="Fuentedeprrafopredeter1"/>
          <w:b/>
          <w:lang w:val="es-ES"/>
        </w:rPr>
        <w:t xml:space="preserve">(a) </w:t>
      </w:r>
      <w:r>
        <w:rPr>
          <w:rStyle w:val="Fuentedeprrafopredeter1"/>
          <w:lang w:val="es-ES"/>
        </w:rPr>
        <w:t xml:space="preserve">Añadir la cláusula </w:t>
      </w:r>
      <w:r>
        <w:rPr>
          <w:rStyle w:val="codigo"/>
        </w:rPr>
        <w:t xml:space="preserve">default(none) </w:t>
      </w:r>
      <w:r>
        <w:rPr>
          <w:rStyle w:val="Fuentedeprrafopredeter1"/>
          <w:lang w:val="es-ES"/>
        </w:rPr>
        <w:t xml:space="preserve">a la directiva </w:t>
      </w:r>
      <w:r>
        <w:rPr>
          <w:rStyle w:val="codigo"/>
        </w:rPr>
        <w:t>parallel</w:t>
      </w:r>
      <w:r>
        <w:rPr>
          <w:rStyle w:val="Fuentedeprrafopredeter1"/>
          <w:lang w:val="es-ES"/>
        </w:rPr>
        <w:t xml:space="preserve"> del ejemplo del seminario </w:t>
      </w:r>
      <w:r>
        <w:rPr>
          <w:rStyle w:val="codigo"/>
        </w:rPr>
        <w:t>shared-clause.c</w:t>
      </w:r>
      <w:r>
        <w:rPr>
          <w:rStyle w:val="Fuentedeprrafopredeter1"/>
          <w:lang w:val="es-ES"/>
        </w:rPr>
        <w:t xml:space="preserve">? ¿Qué ocurre?  ¿A qué se debe? </w:t>
      </w:r>
      <w:r>
        <w:rPr>
          <w:rStyle w:val="Fuentedeprrafopredeter1"/>
          <w:b/>
          <w:lang w:val="es-ES"/>
        </w:rPr>
        <w:t>(b)</w:t>
      </w:r>
      <w:r>
        <w:rPr>
          <w:rStyle w:val="Fuentedeprrafopredeter1"/>
          <w:lang w:val="es-ES"/>
        </w:rPr>
        <w:t xml:space="preserve"> Resolver el problema generado sin eliminar </w:t>
      </w:r>
      <w:r>
        <w:rPr>
          <w:rStyle w:val="codigo"/>
        </w:rPr>
        <w:t>default(none)</w:t>
      </w:r>
      <w:r>
        <w:rPr>
          <w:rStyle w:val="Fuentedeprrafopredeter1"/>
          <w:lang w:val="es-ES"/>
        </w:rPr>
        <w:t xml:space="preserve">. Incorporar el código con la modificación al cuaderno de prácticas. </w:t>
      </w:r>
      <w:r>
        <w:rPr>
          <w:rStyle w:val="Fuentedeprrafopredeter1"/>
          <w:rFonts w:eastAsia="MS Mincho"/>
          <w:lang w:val="es-ES"/>
        </w:rPr>
        <w:t>(Añadir capturas de pantalla que muestren lo que ocurre)</w:t>
      </w:r>
    </w:p>
    <w:p w14:paraId="2072EC96" w14:textId="77777777" w:rsidR="001868BC" w:rsidRDefault="000F55CF">
      <w:pPr>
        <w:ind w:left="360"/>
      </w:pPr>
      <w:r>
        <w:rPr>
          <w:rStyle w:val="Fuentedeprrafopredeter1"/>
          <w:b/>
        </w:rPr>
        <w:t>RESPUESTA</w:t>
      </w:r>
      <w:r>
        <w:t>:</w:t>
      </w:r>
    </w:p>
    <w:p w14:paraId="2DF5E3BD" w14:textId="77777777" w:rsidR="008F18A5" w:rsidRDefault="008F18A5">
      <w:pPr>
        <w:ind w:left="360"/>
      </w:pPr>
    </w:p>
    <w:p w14:paraId="4F15455C" w14:textId="77777777" w:rsidR="008F18A5" w:rsidRDefault="008F18A5" w:rsidP="008F18A5">
      <w:pPr>
        <w:suppressAutoHyphens w:val="0"/>
        <w:autoSpaceDE w:val="0"/>
        <w:adjustRightInd w:val="0"/>
        <w:spacing w:after="240"/>
        <w:jc w:val="left"/>
        <w:textAlignment w:val="auto"/>
      </w:pPr>
      <w:r>
        <w:rPr>
          <w:b/>
        </w:rPr>
        <w:t xml:space="preserve">a) </w:t>
      </w:r>
      <w:r w:rsidRPr="008F18A5">
        <w:t xml:space="preserve">La compilación da error y no se logra crear el ejecutable. Esto se debe a que dentro de las regiones parallel, al haber usado default(none), por defecto las variables declaradas previamente (y no especificadas dentro de la claúsula shared), como por ejemplo la variable “n”, no son compartidas y no se puede trabajar con ellas dentro de estas regiones paralelas (se desconoce su valor concreto y no es común a todas las hebras). </w:t>
      </w:r>
    </w:p>
    <w:p w14:paraId="73EB0CCF" w14:textId="3140CCD1" w:rsidR="001868BC" w:rsidRPr="008F18A5" w:rsidRDefault="008F18A5" w:rsidP="008F18A5">
      <w:pPr>
        <w:suppressAutoHyphens w:val="0"/>
        <w:autoSpaceDE w:val="0"/>
        <w:adjustRightInd w:val="0"/>
        <w:spacing w:after="240"/>
        <w:jc w:val="left"/>
        <w:textAlignment w:val="auto"/>
        <w:rPr>
          <w:rFonts w:ascii="Times" w:eastAsia="Times New Roman" w:hAnsi="Times" w:cs="Times"/>
          <w:color w:val="000000"/>
          <w:sz w:val="24"/>
          <w:lang w:val="es-ES_tradnl" w:eastAsia="en-US"/>
        </w:rPr>
      </w:pPr>
      <w:r>
        <w:rPr>
          <w:b/>
        </w:rPr>
        <w:t xml:space="preserve">b) </w:t>
      </w:r>
      <w:r w:rsidRPr="008F18A5">
        <w:t>Se corrige incluyendo la variable “n” en la lista de la claúsula shared.</w:t>
      </w:r>
    </w:p>
    <w:p w14:paraId="1B5744A2" w14:textId="77777777" w:rsidR="001868BC" w:rsidRDefault="000F55CF">
      <w:pPr>
        <w:ind w:left="360"/>
        <w:rPr>
          <w:rFonts w:hint="eastAsia"/>
        </w:rPr>
      </w:pPr>
      <w:r>
        <w:rPr>
          <w:rStyle w:val="Fuentedeprrafopredeter1"/>
          <w:b/>
        </w:rPr>
        <w:t>CAPTURA CÓDIGO FUENTE</w:t>
      </w:r>
      <w:r>
        <w:t xml:space="preserve">: </w:t>
      </w:r>
      <w:r>
        <w:rPr>
          <w:rStyle w:val="codigo"/>
        </w:rPr>
        <w:t>shared-clauseModificado.c</w:t>
      </w:r>
    </w:p>
    <w:tbl>
      <w:tblPr>
        <w:tblW w:w="10023" w:type="dxa"/>
        <w:tblInd w:w="-5" w:type="dxa"/>
        <w:tblLayout w:type="fixed"/>
        <w:tblCellMar>
          <w:left w:w="10" w:type="dxa"/>
          <w:right w:w="10" w:type="dxa"/>
        </w:tblCellMar>
        <w:tblLook w:val="0000" w:firstRow="0" w:lastRow="0" w:firstColumn="0" w:lastColumn="0" w:noHBand="0" w:noVBand="0"/>
      </w:tblPr>
      <w:tblGrid>
        <w:gridCol w:w="10023"/>
      </w:tblGrid>
      <w:tr w:rsidR="001868BC" w14:paraId="3AADB6CA" w14:textId="77777777">
        <w:tc>
          <w:tcPr>
            <w:tcW w:w="10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61B9B" w14:textId="509016B5" w:rsidR="001868BC" w:rsidRDefault="008F18A5">
            <w:pPr>
              <w:pStyle w:val="CodigoListado"/>
            </w:pPr>
            <w:r>
              <w:rPr>
                <w:rFonts w:hint="eastAsia"/>
                <w:noProof/>
                <w:lang w:val="es-ES_tradnl" w:eastAsia="es-ES_tradnl"/>
              </w:rPr>
              <w:drawing>
                <wp:inline distT="0" distB="0" distL="0" distR="0" wp14:anchorId="243EF576" wp14:editId="2A9D0CE4">
                  <wp:extent cx="6207760" cy="3072130"/>
                  <wp:effectExtent l="0" t="0" r="0" b="1270"/>
                  <wp:docPr id="3" name="Imagen 3" descr="capturas/ejer1/ocdigo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ejer1/ocdigoBUen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7760" cy="3072130"/>
                          </a:xfrm>
                          <a:prstGeom prst="rect">
                            <a:avLst/>
                          </a:prstGeom>
                          <a:noFill/>
                          <a:ln>
                            <a:noFill/>
                          </a:ln>
                        </pic:spPr>
                      </pic:pic>
                    </a:graphicData>
                  </a:graphic>
                </wp:inline>
              </w:drawing>
            </w:r>
          </w:p>
        </w:tc>
      </w:tr>
    </w:tbl>
    <w:p w14:paraId="354A470A" w14:textId="77777777" w:rsidR="001868BC" w:rsidRDefault="000F55CF">
      <w:pPr>
        <w:ind w:left="360"/>
        <w:rPr>
          <w:b/>
        </w:rPr>
      </w:pPr>
      <w:r>
        <w:rPr>
          <w:b/>
        </w:rPr>
        <w:t>CAPTURAS DE PANTALLA:</w:t>
      </w:r>
    </w:p>
    <w:p w14:paraId="68B1C371" w14:textId="77777777" w:rsidR="008F18A5" w:rsidRDefault="008F18A5">
      <w:pPr>
        <w:ind w:left="360"/>
        <w:rPr>
          <w:b/>
        </w:rPr>
      </w:pPr>
    </w:p>
    <w:p w14:paraId="42C3FA4A" w14:textId="77777777" w:rsidR="008F18A5" w:rsidRDefault="008F18A5">
      <w:pPr>
        <w:ind w:left="360"/>
      </w:pPr>
    </w:p>
    <w:p w14:paraId="7365CF3B" w14:textId="77777777" w:rsidR="008F18A5" w:rsidRDefault="008F18A5">
      <w:pPr>
        <w:ind w:left="360"/>
      </w:pPr>
    </w:p>
    <w:p w14:paraId="23CC0F49" w14:textId="77777777" w:rsidR="008F18A5" w:rsidRDefault="008F18A5">
      <w:pPr>
        <w:ind w:left="360"/>
      </w:pPr>
    </w:p>
    <w:p w14:paraId="667318F1" w14:textId="77777777" w:rsidR="008F18A5" w:rsidRDefault="008F18A5">
      <w:pPr>
        <w:ind w:left="360"/>
      </w:pPr>
    </w:p>
    <w:p w14:paraId="6890C2F2" w14:textId="77777777" w:rsidR="008F18A5" w:rsidRDefault="008F18A5">
      <w:pPr>
        <w:ind w:left="360"/>
      </w:pPr>
    </w:p>
    <w:p w14:paraId="14939F40" w14:textId="77777777" w:rsidR="008F18A5" w:rsidRDefault="008F18A5">
      <w:pPr>
        <w:ind w:left="360"/>
      </w:pPr>
    </w:p>
    <w:p w14:paraId="06A3BC37" w14:textId="23E3E7B3" w:rsidR="008F18A5" w:rsidRPr="008F18A5" w:rsidRDefault="008F18A5">
      <w:pPr>
        <w:ind w:left="360"/>
        <w:rPr>
          <w:rFonts w:hint="eastAsia"/>
        </w:rPr>
      </w:pPr>
      <w:r>
        <w:lastRenderedPageBreak/>
        <w:t>Código donde se produce el error</w:t>
      </w:r>
    </w:p>
    <w:p w14:paraId="7D94146F" w14:textId="4FA0D900" w:rsidR="001868BC" w:rsidRDefault="008F18A5">
      <w:pPr>
        <w:pStyle w:val="Listavistosa-nfasis11"/>
        <w:ind w:left="357"/>
        <w:rPr>
          <w:lang w:val="es-ES"/>
        </w:rPr>
      </w:pPr>
      <w:r>
        <w:rPr>
          <w:noProof/>
          <w:lang w:val="es-ES_tradnl" w:eastAsia="es-ES_tradnl" w:bidi="ar-SA"/>
        </w:rPr>
        <w:drawing>
          <wp:inline distT="0" distB="0" distL="0" distR="0" wp14:anchorId="3B65264B" wp14:editId="61DBFDB4">
            <wp:extent cx="6329680" cy="3129280"/>
            <wp:effectExtent l="0" t="0" r="0" b="0"/>
            <wp:docPr id="2" name="Imagen 2" descr="capturas/ejer1/error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ejer1/errorCodi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3129280"/>
                    </a:xfrm>
                    <a:prstGeom prst="rect">
                      <a:avLst/>
                    </a:prstGeom>
                    <a:noFill/>
                    <a:ln>
                      <a:noFill/>
                    </a:ln>
                  </pic:spPr>
                </pic:pic>
              </a:graphicData>
            </a:graphic>
          </wp:inline>
        </w:drawing>
      </w:r>
    </w:p>
    <w:p w14:paraId="7E510BD9" w14:textId="77777777" w:rsidR="008F18A5" w:rsidRDefault="008F18A5">
      <w:pPr>
        <w:pStyle w:val="Listavistosa-nfasis11"/>
        <w:ind w:left="357"/>
        <w:rPr>
          <w:lang w:val="es-ES"/>
        </w:rPr>
      </w:pPr>
    </w:p>
    <w:p w14:paraId="06408D7B" w14:textId="5658DB09" w:rsidR="008F18A5" w:rsidRDefault="008F18A5">
      <w:pPr>
        <w:pStyle w:val="Listavistosa-nfasis11"/>
        <w:ind w:left="357"/>
        <w:rPr>
          <w:lang w:val="es-ES"/>
        </w:rPr>
      </w:pPr>
      <w:r>
        <w:rPr>
          <w:lang w:val="es-ES"/>
        </w:rPr>
        <w:t>Error:</w:t>
      </w:r>
    </w:p>
    <w:p w14:paraId="75804EB8" w14:textId="68DCE2A2" w:rsidR="008F18A5" w:rsidRDefault="008F18A5">
      <w:pPr>
        <w:pStyle w:val="Listavistosa-nfasis11"/>
        <w:ind w:left="357"/>
        <w:rPr>
          <w:lang w:val="es-ES"/>
        </w:rPr>
      </w:pPr>
      <w:r>
        <w:rPr>
          <w:noProof/>
          <w:lang w:val="es-ES_tradnl" w:eastAsia="es-ES_tradnl" w:bidi="ar-SA"/>
        </w:rPr>
        <w:drawing>
          <wp:inline distT="0" distB="0" distL="0" distR="0" wp14:anchorId="543609BE" wp14:editId="6DE798C6">
            <wp:extent cx="6329680" cy="1064260"/>
            <wp:effectExtent l="0" t="0" r="0" b="2540"/>
            <wp:docPr id="4" name="Imagen 4" descr="capturas/ejer1/error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ejer1/errorShar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9680" cy="1064260"/>
                    </a:xfrm>
                    <a:prstGeom prst="rect">
                      <a:avLst/>
                    </a:prstGeom>
                    <a:noFill/>
                    <a:ln>
                      <a:noFill/>
                    </a:ln>
                  </pic:spPr>
                </pic:pic>
              </a:graphicData>
            </a:graphic>
          </wp:inline>
        </w:drawing>
      </w:r>
    </w:p>
    <w:p w14:paraId="7CEF40AE" w14:textId="77777777" w:rsidR="008F18A5" w:rsidRDefault="008F18A5">
      <w:pPr>
        <w:pStyle w:val="Listavistosa-nfasis11"/>
        <w:ind w:left="357"/>
        <w:rPr>
          <w:lang w:val="es-ES"/>
        </w:rPr>
      </w:pPr>
    </w:p>
    <w:p w14:paraId="15B09CF8" w14:textId="39DF0D55" w:rsidR="008F18A5" w:rsidRDefault="008F18A5">
      <w:pPr>
        <w:pStyle w:val="Listavistosa-nfasis11"/>
        <w:ind w:left="357"/>
        <w:rPr>
          <w:lang w:val="es-ES"/>
        </w:rPr>
      </w:pPr>
      <w:r>
        <w:rPr>
          <w:lang w:val="es-ES"/>
        </w:rPr>
        <w:t>Ejecución correcta:</w:t>
      </w:r>
    </w:p>
    <w:p w14:paraId="1C7B1B9D" w14:textId="38567DE3" w:rsidR="008F18A5" w:rsidRDefault="008F18A5">
      <w:pPr>
        <w:pStyle w:val="Listavistosa-nfasis11"/>
        <w:ind w:left="357"/>
        <w:rPr>
          <w:lang w:val="es-ES"/>
        </w:rPr>
      </w:pPr>
      <w:r>
        <w:rPr>
          <w:noProof/>
          <w:lang w:val="es-ES_tradnl" w:eastAsia="es-ES_tradnl" w:bidi="ar-SA"/>
        </w:rPr>
        <w:drawing>
          <wp:inline distT="0" distB="0" distL="0" distR="0" wp14:anchorId="0FBCD428" wp14:editId="09630F81">
            <wp:extent cx="6329680" cy="1485900"/>
            <wp:effectExtent l="0" t="0" r="0" b="12700"/>
            <wp:docPr id="5" name="Imagen 5" descr="capturas/ejer1/ejecucionBu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ejer1/ejecucionBue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9680" cy="1485900"/>
                    </a:xfrm>
                    <a:prstGeom prst="rect">
                      <a:avLst/>
                    </a:prstGeom>
                    <a:noFill/>
                    <a:ln>
                      <a:noFill/>
                    </a:ln>
                  </pic:spPr>
                </pic:pic>
              </a:graphicData>
            </a:graphic>
          </wp:inline>
        </w:drawing>
      </w:r>
    </w:p>
    <w:p w14:paraId="692845E1" w14:textId="77777777" w:rsidR="008F18A5" w:rsidRDefault="008F18A5">
      <w:pPr>
        <w:pStyle w:val="Listavistosa-nfasis11"/>
        <w:ind w:left="357"/>
        <w:rPr>
          <w:lang w:val="es-ES"/>
        </w:rPr>
      </w:pPr>
    </w:p>
    <w:p w14:paraId="25519B40" w14:textId="0BE50274" w:rsidR="00B84B86" w:rsidRDefault="000F55CF" w:rsidP="0084278F">
      <w:pPr>
        <w:pStyle w:val="Listavistosa-nfasis11"/>
        <w:numPr>
          <w:ilvl w:val="0"/>
          <w:numId w:val="19"/>
        </w:numPr>
        <w:ind w:left="17" w:hanging="17"/>
      </w:pPr>
      <w:r>
        <w:rPr>
          <w:rStyle w:val="Fuentedeprrafopredeter1"/>
          <w:b/>
          <w:lang w:val="es-ES"/>
        </w:rPr>
        <w:t>(a)</w:t>
      </w:r>
      <w:r>
        <w:rPr>
          <w:rStyle w:val="Fuentedeprrafopredeter1"/>
          <w:lang w:val="es-ES"/>
        </w:rPr>
        <w:t xml:space="preserve">  Añadir a lo necesario a </w:t>
      </w:r>
      <w:r>
        <w:rPr>
          <w:rStyle w:val="codigo"/>
        </w:rPr>
        <w:t xml:space="preserve">private-clause.c </w:t>
      </w:r>
      <w:r>
        <w:rPr>
          <w:rStyle w:val="Fuentedeprrafopredeter1"/>
          <w:lang w:val="es-ES"/>
        </w:rPr>
        <w:t xml:space="preserve">para que imprima suma fuera de la región </w:t>
      </w:r>
      <w:r>
        <w:rPr>
          <w:rStyle w:val="codigo"/>
        </w:rPr>
        <w:t>parallel</w:t>
      </w:r>
      <w:r>
        <w:rPr>
          <w:rStyle w:val="Fuentedeprrafopredeter1"/>
          <w:color w:val="111111"/>
          <w:lang w:val="es-ES"/>
        </w:rPr>
        <w:t xml:space="preserve">. Inicializar </w:t>
      </w:r>
      <w:r>
        <w:rPr>
          <w:rStyle w:val="codigo"/>
        </w:rPr>
        <w:t>suma</w:t>
      </w:r>
      <w:r>
        <w:rPr>
          <w:rStyle w:val="Fuentedeprrafopredeter1"/>
          <w:lang w:val="es-ES"/>
        </w:rPr>
        <w:t xml:space="preserve"> </w:t>
      </w:r>
      <w:r>
        <w:rPr>
          <w:rStyle w:val="Fuentedeprrafopredeter1"/>
          <w:color w:val="111111"/>
          <w:lang w:val="es-ES"/>
        </w:rPr>
        <w:t xml:space="preserve">dentro del </w:t>
      </w:r>
      <w:r>
        <w:rPr>
          <w:rStyle w:val="codigo"/>
        </w:rPr>
        <w:t>parallel</w:t>
      </w:r>
      <w:r>
        <w:rPr>
          <w:rStyle w:val="Fuentedeprrafopredeter1"/>
          <w:color w:val="111111"/>
          <w:lang w:val="es-ES"/>
        </w:rPr>
        <w:t xml:space="preserve"> a un valor distinto de 0. Ejecutar varias veces el código ¿Qué imprime el código fuera del </w:t>
      </w:r>
      <w:r>
        <w:rPr>
          <w:rStyle w:val="codigo"/>
        </w:rPr>
        <w:t>parallel</w:t>
      </w:r>
      <w:r>
        <w:rPr>
          <w:rStyle w:val="Fuentedeprrafopredeter1"/>
          <w:color w:val="111111"/>
          <w:lang w:val="es-ES"/>
        </w:rPr>
        <w:t xml:space="preserve">? (mostrar lo que ocurre con una captura de </w:t>
      </w:r>
      <w:r>
        <w:rPr>
          <w:rStyle w:val="Fuentedeprrafopredeter1"/>
          <w:color w:val="111111"/>
          <w:u w:val="single"/>
          <w:lang w:val="es-ES"/>
        </w:rPr>
        <w:t>pantalla</w:t>
      </w:r>
      <w:r>
        <w:rPr>
          <w:rStyle w:val="Fuentedeprrafopredeter1"/>
          <w:color w:val="111111"/>
          <w:lang w:val="es-ES"/>
        </w:rPr>
        <w:t xml:space="preserve">) </w:t>
      </w:r>
      <w:r>
        <w:rPr>
          <w:rStyle w:val="Fuentedeprrafopredeter1"/>
          <w:lang w:val="es-ES"/>
        </w:rPr>
        <w:t>Razonar respuesta.</w:t>
      </w:r>
      <w:r>
        <w:rPr>
          <w:rStyle w:val="Fuentedeprrafopredeter1"/>
          <w:color w:val="111111"/>
          <w:lang w:val="es-ES"/>
        </w:rPr>
        <w:t xml:space="preserve"> </w:t>
      </w:r>
      <w:r>
        <w:rPr>
          <w:rStyle w:val="Fuentedeprrafopredeter1"/>
          <w:b/>
          <w:lang w:val="es-ES"/>
        </w:rPr>
        <w:t xml:space="preserve">(b) </w:t>
      </w:r>
      <w:r>
        <w:rPr>
          <w:rStyle w:val="Fuentedeprrafopredeter1"/>
          <w:lang w:val="es-ES"/>
        </w:rPr>
        <w:t xml:space="preserve">Modificar el código del apartado (a) para que se inicialice </w:t>
      </w:r>
      <w:r>
        <w:rPr>
          <w:rStyle w:val="codigo"/>
        </w:rPr>
        <w:t>suma</w:t>
      </w:r>
      <w:r>
        <w:rPr>
          <w:rStyle w:val="Fuentedeprrafopredeter1"/>
          <w:lang w:val="es-ES"/>
        </w:rPr>
        <w:t xml:space="preserve"> fuera del </w:t>
      </w:r>
      <w:r>
        <w:rPr>
          <w:rStyle w:val="codigo"/>
        </w:rPr>
        <w:t>parallel</w:t>
      </w:r>
      <w:r>
        <w:rPr>
          <w:rStyle w:val="Fuentedeprrafopredeter1"/>
          <w:lang w:val="es-ES"/>
        </w:rPr>
        <w:t xml:space="preserve"> en lugar de dentro ¿Qué ocurre? Comparar todo lo que imprime el código ahora con la salida en (a) </w:t>
      </w:r>
      <w:r>
        <w:rPr>
          <w:rStyle w:val="Fuentedeprrafopredeter1"/>
          <w:color w:val="111111"/>
          <w:lang w:val="es-ES"/>
        </w:rPr>
        <w:t xml:space="preserve">(mostrar la salida con una captura de pantalla)  </w:t>
      </w:r>
      <w:r>
        <w:rPr>
          <w:rStyle w:val="Fuentedeprrafopredeter1"/>
          <w:lang w:val="es-ES"/>
        </w:rPr>
        <w:t>Razonar respuesta.</w:t>
      </w:r>
    </w:p>
    <w:p w14:paraId="327D0047" w14:textId="77777777" w:rsidR="001868BC" w:rsidRDefault="000F55CF">
      <w:pPr>
        <w:ind w:left="360"/>
        <w:rPr>
          <w:rFonts w:hint="eastAsia"/>
        </w:rPr>
      </w:pPr>
      <w:r>
        <w:rPr>
          <w:rStyle w:val="Fuentedeprrafopredeter1"/>
          <w:b/>
        </w:rPr>
        <w:t>(a) RESPUESTA</w:t>
      </w:r>
      <w:r>
        <w:t>:</w:t>
      </w:r>
    </w:p>
    <w:p w14:paraId="00806E93" w14:textId="5DBEB9E9" w:rsidR="001868BC" w:rsidRDefault="00B84B86">
      <w:pPr>
        <w:ind w:left="360"/>
      </w:pPr>
      <w:r w:rsidRPr="00B84B86">
        <w:rPr>
          <w:rFonts w:hint="eastAsia"/>
        </w:rPr>
        <w:t>Fuera del parallel, el c</w:t>
      </w:r>
      <w:r>
        <w:t>ó</w:t>
      </w:r>
      <w:r w:rsidRPr="00B84B86">
        <w:rPr>
          <w:rFonts w:hint="eastAsia"/>
        </w:rPr>
        <w:t>digo solo imprime el resultado de una suma, la suma del thread 0 y siempre igual a cero, aunque la inicialicemos a otro valor dentro de la regi</w:t>
      </w:r>
      <w:r>
        <w:t>ó</w:t>
      </w:r>
      <w:r w:rsidRPr="00B84B86">
        <w:rPr>
          <w:rFonts w:hint="eastAsia"/>
        </w:rPr>
        <w:t>n paralela. Eso es porque la clausula private solo afecta a la regi</w:t>
      </w:r>
      <w:r>
        <w:t>ó</w:t>
      </w:r>
      <w:r w:rsidRPr="00B84B86">
        <w:rPr>
          <w:rFonts w:hint="eastAsia"/>
        </w:rPr>
        <w:t xml:space="preserve">n paralela, por lo que fuera de ella, la variable suma ya no tiene las modificaciones </w:t>
      </w:r>
      <w:r>
        <w:t>r</w:t>
      </w:r>
      <w:r w:rsidRPr="00B84B86">
        <w:rPr>
          <w:rFonts w:hint="eastAsia"/>
        </w:rPr>
        <w:t xml:space="preserve">ealizadas </w:t>
      </w:r>
      <w:r w:rsidRPr="00B84B86">
        <w:rPr>
          <w:rFonts w:hint="eastAsia"/>
        </w:rPr>
        <w:lastRenderedPageBreak/>
        <w:t>dentro de la regi</w:t>
      </w:r>
      <w:r w:rsidRPr="00B84B86">
        <w:rPr>
          <w:rFonts w:hint="eastAsia"/>
        </w:rPr>
        <w:t>ó</w:t>
      </w:r>
      <w:r w:rsidRPr="00B84B86">
        <w:rPr>
          <w:rFonts w:hint="eastAsia"/>
        </w:rPr>
        <w:t>n paralela y por tanto contiene el valor que tuviera al declararse e inicializarse fuera (</w:t>
      </w:r>
      <w:r>
        <w:t xml:space="preserve">que es </w:t>
      </w:r>
      <w:r w:rsidRPr="00B84B86">
        <w:rPr>
          <w:rFonts w:hint="eastAsia"/>
        </w:rPr>
        <w:t>cero por defecto).</w:t>
      </w:r>
    </w:p>
    <w:p w14:paraId="46BDBFA4" w14:textId="77777777" w:rsidR="00B84B86" w:rsidRDefault="00B84B86">
      <w:pPr>
        <w:ind w:left="360"/>
      </w:pPr>
    </w:p>
    <w:p w14:paraId="5A1EBB84" w14:textId="77777777" w:rsidR="001868BC" w:rsidRDefault="000F55CF">
      <w:pPr>
        <w:ind w:left="360"/>
        <w:rPr>
          <w:rFonts w:hint="eastAsia"/>
        </w:rPr>
      </w:pPr>
      <w:r>
        <w:rPr>
          <w:rStyle w:val="Fuentedeprrafopredeter1"/>
          <w:b/>
        </w:rPr>
        <w:t>CAPTURA CÓDIGO FUENTE</w:t>
      </w:r>
      <w:r>
        <w:t xml:space="preserve">: </w:t>
      </w:r>
      <w:r>
        <w:rPr>
          <w:rStyle w:val="codigo"/>
        </w:rPr>
        <w:t>private-clauseModificado_a.c</w:t>
      </w:r>
    </w:p>
    <w:tbl>
      <w:tblPr>
        <w:tblW w:w="10006" w:type="dxa"/>
        <w:tblInd w:w="-5" w:type="dxa"/>
        <w:tblLayout w:type="fixed"/>
        <w:tblCellMar>
          <w:left w:w="10" w:type="dxa"/>
          <w:right w:w="10" w:type="dxa"/>
        </w:tblCellMar>
        <w:tblLook w:val="0000" w:firstRow="0" w:lastRow="0" w:firstColumn="0" w:lastColumn="0" w:noHBand="0" w:noVBand="0"/>
      </w:tblPr>
      <w:tblGrid>
        <w:gridCol w:w="10006"/>
      </w:tblGrid>
      <w:tr w:rsidR="001868BC" w14:paraId="48715279" w14:textId="77777777">
        <w:tc>
          <w:tcPr>
            <w:tcW w:w="10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CA70B" w14:textId="0D671B35" w:rsidR="001868BC" w:rsidRDefault="008F18A5">
            <w:pPr>
              <w:pStyle w:val="CodigoListado"/>
              <w:rPr>
                <w:rFonts w:hint="eastAsia"/>
              </w:rPr>
            </w:pPr>
            <w:r>
              <w:rPr>
                <w:rFonts w:hint="eastAsia"/>
                <w:noProof/>
                <w:lang w:val="es-ES_tradnl" w:eastAsia="es-ES_tradnl"/>
              </w:rPr>
              <w:drawing>
                <wp:inline distT="0" distB="0" distL="0" distR="0" wp14:anchorId="317048FF" wp14:editId="6EF02277">
                  <wp:extent cx="6215380" cy="3100705"/>
                  <wp:effectExtent l="0" t="0" r="7620" b="0"/>
                  <wp:docPr id="6" name="Imagen 6" descr="capturas/ejer2/codi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ejer2/codigo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5380" cy="3100705"/>
                          </a:xfrm>
                          <a:prstGeom prst="rect">
                            <a:avLst/>
                          </a:prstGeom>
                          <a:noFill/>
                          <a:ln>
                            <a:noFill/>
                          </a:ln>
                        </pic:spPr>
                      </pic:pic>
                    </a:graphicData>
                  </a:graphic>
                </wp:inline>
              </w:drawing>
            </w:r>
          </w:p>
        </w:tc>
      </w:tr>
    </w:tbl>
    <w:p w14:paraId="3E75C100" w14:textId="77777777" w:rsidR="001868BC" w:rsidRDefault="000F55CF">
      <w:pPr>
        <w:ind w:left="360"/>
        <w:rPr>
          <w:b/>
        </w:rPr>
      </w:pPr>
      <w:r>
        <w:rPr>
          <w:b/>
        </w:rPr>
        <w:t>CAPTURAS DE PANTALLA:</w:t>
      </w:r>
    </w:p>
    <w:p w14:paraId="055E7924" w14:textId="77777777" w:rsidR="00B84B86" w:rsidRDefault="00B84B86">
      <w:pPr>
        <w:ind w:left="360"/>
        <w:rPr>
          <w:b/>
        </w:rPr>
      </w:pPr>
    </w:p>
    <w:p w14:paraId="478B69FD" w14:textId="2D648F12" w:rsidR="008F18A5" w:rsidRDefault="008F18A5" w:rsidP="00B84B86">
      <w:pPr>
        <w:rPr>
          <w:b/>
        </w:rPr>
      </w:pPr>
      <w:r>
        <w:rPr>
          <w:rFonts w:hint="eastAsia"/>
          <w:b/>
          <w:noProof/>
          <w:lang w:val="es-ES_tradnl" w:eastAsia="es-ES_tradnl"/>
        </w:rPr>
        <w:drawing>
          <wp:inline distT="0" distB="0" distL="0" distR="0" wp14:anchorId="7686B3E9" wp14:editId="257C520D">
            <wp:extent cx="6329680" cy="2543175"/>
            <wp:effectExtent l="0" t="0" r="0" b="0"/>
            <wp:docPr id="7" name="Imagen 7" descr="capturas/ejer2/Ejecuc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ejer2/Ejecucion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680" cy="2543175"/>
                    </a:xfrm>
                    <a:prstGeom prst="rect">
                      <a:avLst/>
                    </a:prstGeom>
                    <a:noFill/>
                    <a:ln>
                      <a:noFill/>
                    </a:ln>
                  </pic:spPr>
                </pic:pic>
              </a:graphicData>
            </a:graphic>
          </wp:inline>
        </w:drawing>
      </w:r>
    </w:p>
    <w:p w14:paraId="145A04F1" w14:textId="77777777" w:rsidR="00B84B86" w:rsidRDefault="00B84B86" w:rsidP="00B84B86">
      <w:pPr>
        <w:rPr>
          <w:b/>
        </w:rPr>
      </w:pPr>
    </w:p>
    <w:p w14:paraId="4679FD0F" w14:textId="77777777" w:rsidR="001868BC" w:rsidRDefault="000F55CF">
      <w:pPr>
        <w:ind w:left="360"/>
        <w:rPr>
          <w:rFonts w:hint="eastAsia"/>
        </w:rPr>
      </w:pPr>
      <w:r>
        <w:rPr>
          <w:rStyle w:val="Fuentedeprrafopredeter1"/>
          <w:b/>
        </w:rPr>
        <w:t>(b) RESPUESTA</w:t>
      </w:r>
      <w:r>
        <w:t>:</w:t>
      </w:r>
    </w:p>
    <w:p w14:paraId="50EDFD0B" w14:textId="5A747C6C" w:rsidR="001868BC" w:rsidRDefault="00B84B86">
      <w:pPr>
        <w:ind w:left="360"/>
      </w:pPr>
      <w:r w:rsidRPr="00B84B86">
        <w:rPr>
          <w:rFonts w:hint="eastAsia"/>
        </w:rPr>
        <w:t xml:space="preserve">Ahora ocurre que la suma </w:t>
      </w:r>
      <w:r>
        <w:t>que se imprime</w:t>
      </w:r>
      <w:r w:rsidRPr="00B84B86">
        <w:rPr>
          <w:rFonts w:hint="eastAsia"/>
        </w:rPr>
        <w:t xml:space="preserve"> al final del programa (fuera del paral</w:t>
      </w:r>
      <w:r>
        <w:rPr>
          <w:rFonts w:hint="eastAsia"/>
        </w:rPr>
        <w:t>lel) por el thread master (0) s</w:t>
      </w:r>
      <w:r>
        <w:t>í</w:t>
      </w:r>
      <w:r w:rsidRPr="00B84B86">
        <w:rPr>
          <w:rFonts w:hint="eastAsia"/>
        </w:rPr>
        <w:t xml:space="preserve"> es el valor al que se hab</w:t>
      </w:r>
      <w:r>
        <w:t>í</w:t>
      </w:r>
      <w:r w:rsidRPr="00B84B86">
        <w:rPr>
          <w:rFonts w:hint="eastAsia"/>
        </w:rPr>
        <w:t xml:space="preserve">a inicializado </w:t>
      </w:r>
      <w:r w:rsidRPr="00B84B86">
        <w:rPr>
          <w:rFonts w:hint="eastAsia"/>
          <w:i/>
        </w:rPr>
        <w:t>suma</w:t>
      </w:r>
      <w:r w:rsidRPr="00B84B86">
        <w:rPr>
          <w:rFonts w:hint="eastAsia"/>
        </w:rPr>
        <w:t xml:space="preserve"> previamente ya que ahora lo hemos hecho fuera de la regi</w:t>
      </w:r>
      <w:r>
        <w:t>ó</w:t>
      </w:r>
      <w:r w:rsidRPr="00B84B86">
        <w:rPr>
          <w:rFonts w:hint="eastAsia"/>
        </w:rPr>
        <w:t>n paralela.</w:t>
      </w:r>
    </w:p>
    <w:p w14:paraId="5C7C4121" w14:textId="77777777" w:rsidR="00B84B86" w:rsidRDefault="00B84B86">
      <w:pPr>
        <w:ind w:left="360"/>
      </w:pPr>
    </w:p>
    <w:p w14:paraId="25DB75F1" w14:textId="77777777" w:rsidR="00B84B86" w:rsidRDefault="00B84B86">
      <w:pPr>
        <w:ind w:left="360"/>
      </w:pPr>
    </w:p>
    <w:p w14:paraId="6F48680E" w14:textId="77777777" w:rsidR="00B84B86" w:rsidRDefault="00B84B86">
      <w:pPr>
        <w:ind w:left="360"/>
      </w:pPr>
    </w:p>
    <w:p w14:paraId="47CCC231" w14:textId="77777777" w:rsidR="00B84B86" w:rsidRDefault="00B84B86">
      <w:pPr>
        <w:ind w:left="360"/>
      </w:pPr>
    </w:p>
    <w:p w14:paraId="1542BB3A" w14:textId="77777777" w:rsidR="00B84B86" w:rsidRDefault="00B84B86">
      <w:pPr>
        <w:ind w:left="360"/>
      </w:pPr>
    </w:p>
    <w:p w14:paraId="3C15695A" w14:textId="77777777" w:rsidR="00B84B86" w:rsidRDefault="00B84B86">
      <w:pPr>
        <w:ind w:left="360"/>
      </w:pPr>
    </w:p>
    <w:p w14:paraId="1C776DE6" w14:textId="77777777" w:rsidR="00B84B86" w:rsidRDefault="00B84B86">
      <w:pPr>
        <w:ind w:left="360"/>
      </w:pPr>
    </w:p>
    <w:p w14:paraId="2CBFDFFB" w14:textId="77777777" w:rsidR="00B84B86" w:rsidRDefault="00B84B86">
      <w:pPr>
        <w:ind w:left="360"/>
      </w:pPr>
    </w:p>
    <w:p w14:paraId="55116B9B" w14:textId="77777777" w:rsidR="001868BC" w:rsidRDefault="000F55CF">
      <w:pPr>
        <w:ind w:left="360"/>
        <w:rPr>
          <w:rFonts w:hint="eastAsia"/>
        </w:rPr>
      </w:pPr>
      <w:r>
        <w:rPr>
          <w:rStyle w:val="Fuentedeprrafopredeter1"/>
          <w:b/>
        </w:rPr>
        <w:t>CAPTURA CÓDIGO FUENTE</w:t>
      </w:r>
      <w:r>
        <w:t xml:space="preserve">: </w:t>
      </w:r>
      <w:r>
        <w:rPr>
          <w:rStyle w:val="codigo"/>
        </w:rPr>
        <w:t>private-clauseModificado_b.c</w:t>
      </w:r>
    </w:p>
    <w:tbl>
      <w:tblPr>
        <w:tblW w:w="10006" w:type="dxa"/>
        <w:tblInd w:w="-5" w:type="dxa"/>
        <w:tblLayout w:type="fixed"/>
        <w:tblCellMar>
          <w:left w:w="10" w:type="dxa"/>
          <w:right w:w="10" w:type="dxa"/>
        </w:tblCellMar>
        <w:tblLook w:val="0000" w:firstRow="0" w:lastRow="0" w:firstColumn="0" w:lastColumn="0" w:noHBand="0" w:noVBand="0"/>
      </w:tblPr>
      <w:tblGrid>
        <w:gridCol w:w="10006"/>
      </w:tblGrid>
      <w:tr w:rsidR="001868BC" w14:paraId="50BD28DA" w14:textId="77777777">
        <w:tc>
          <w:tcPr>
            <w:tcW w:w="10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A06A2" w14:textId="5A4B7591" w:rsidR="001868BC" w:rsidRDefault="00B84B86">
            <w:pPr>
              <w:pStyle w:val="CodigoListado"/>
              <w:rPr>
                <w:rFonts w:hint="eastAsia"/>
              </w:rPr>
            </w:pPr>
            <w:r>
              <w:rPr>
                <w:rFonts w:hint="eastAsia"/>
                <w:noProof/>
                <w:lang w:val="es-ES_tradnl" w:eastAsia="es-ES_tradnl"/>
              </w:rPr>
              <w:lastRenderedPageBreak/>
              <w:drawing>
                <wp:inline distT="0" distB="0" distL="0" distR="0" wp14:anchorId="4DD0A19E" wp14:editId="793AA7FC">
                  <wp:extent cx="6207760" cy="3107690"/>
                  <wp:effectExtent l="0" t="0" r="0" b="0"/>
                  <wp:docPr id="8" name="Imagen 8" descr="capturas/ejer2/codi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s/ejer2/codigo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760" cy="3107690"/>
                          </a:xfrm>
                          <a:prstGeom prst="rect">
                            <a:avLst/>
                          </a:prstGeom>
                          <a:noFill/>
                          <a:ln>
                            <a:noFill/>
                          </a:ln>
                        </pic:spPr>
                      </pic:pic>
                    </a:graphicData>
                  </a:graphic>
                </wp:inline>
              </w:drawing>
            </w:r>
          </w:p>
        </w:tc>
      </w:tr>
    </w:tbl>
    <w:p w14:paraId="03D50F49" w14:textId="77777777" w:rsidR="001868BC" w:rsidRDefault="000F55CF">
      <w:pPr>
        <w:ind w:left="360"/>
        <w:rPr>
          <w:rFonts w:hint="eastAsia"/>
          <w:b/>
        </w:rPr>
      </w:pPr>
      <w:r>
        <w:rPr>
          <w:b/>
        </w:rPr>
        <w:t>CAPTURAS DE PANTALLA:</w:t>
      </w:r>
    </w:p>
    <w:p w14:paraId="1FB82010" w14:textId="77777777" w:rsidR="001868BC" w:rsidRDefault="001868BC">
      <w:pPr>
        <w:ind w:left="360"/>
        <w:rPr>
          <w:rFonts w:hint="eastAsia"/>
          <w:b/>
        </w:rPr>
      </w:pPr>
    </w:p>
    <w:p w14:paraId="75B2D6A8" w14:textId="09726A23" w:rsidR="001868BC" w:rsidRDefault="00B84B86">
      <w:pPr>
        <w:pStyle w:val="Listavistosa-nfasis11"/>
        <w:rPr>
          <w:lang w:val="es-ES"/>
        </w:rPr>
      </w:pPr>
      <w:r>
        <w:rPr>
          <w:noProof/>
          <w:lang w:val="es-ES_tradnl" w:eastAsia="es-ES_tradnl" w:bidi="ar-SA"/>
        </w:rPr>
        <w:drawing>
          <wp:inline distT="0" distB="0" distL="0" distR="0" wp14:anchorId="001FA56B" wp14:editId="560E9B8E">
            <wp:extent cx="6329680" cy="2729230"/>
            <wp:effectExtent l="0" t="0" r="0" b="0"/>
            <wp:docPr id="9" name="Imagen 9" descr="capturas/ejer2/Ejecucio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s/ejer2/Ejecucion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2729230"/>
                    </a:xfrm>
                    <a:prstGeom prst="rect">
                      <a:avLst/>
                    </a:prstGeom>
                    <a:noFill/>
                    <a:ln>
                      <a:noFill/>
                    </a:ln>
                  </pic:spPr>
                </pic:pic>
              </a:graphicData>
            </a:graphic>
          </wp:inline>
        </w:drawing>
      </w:r>
    </w:p>
    <w:p w14:paraId="68E1EADB" w14:textId="77777777" w:rsidR="001868BC" w:rsidRDefault="000F55CF">
      <w:pPr>
        <w:pStyle w:val="Listavistosa-nfasis11"/>
        <w:numPr>
          <w:ilvl w:val="0"/>
          <w:numId w:val="19"/>
        </w:numPr>
        <w:ind w:left="0" w:hanging="17"/>
      </w:pPr>
      <w:r>
        <w:rPr>
          <w:rStyle w:val="Fuentedeprrafopredeter1"/>
          <w:b/>
          <w:lang w:val="es-ES"/>
        </w:rPr>
        <w:t xml:space="preserve">(a) </w:t>
      </w:r>
      <w:r>
        <w:rPr>
          <w:rStyle w:val="Fuentedeprrafopredeter1"/>
          <w:lang w:val="es-ES"/>
        </w:rPr>
        <w:t xml:space="preserve">Eliminar la cláusula  </w:t>
      </w:r>
      <w:r>
        <w:rPr>
          <w:rStyle w:val="codigo"/>
        </w:rPr>
        <w:t>private(suma)</w:t>
      </w:r>
      <w:r>
        <w:rPr>
          <w:rStyle w:val="Fuentedeprrafopredeter1"/>
          <w:lang w:val="es-ES"/>
        </w:rPr>
        <w:t xml:space="preserve"> en </w:t>
      </w:r>
      <w:r>
        <w:rPr>
          <w:rStyle w:val="codigo"/>
        </w:rPr>
        <w:t>private-clause.c</w:t>
      </w:r>
      <w:r>
        <w:rPr>
          <w:rStyle w:val="Fuentedeprrafopredeter1"/>
          <w:lang w:val="es-ES"/>
        </w:rPr>
        <w:t xml:space="preserve">. Ejecutar el código resultante. ¿Qué ocurre? </w:t>
      </w:r>
      <w:r>
        <w:rPr>
          <w:rStyle w:val="Fuentedeprrafopredeter1"/>
          <w:b/>
          <w:lang w:val="es-ES"/>
        </w:rPr>
        <w:t xml:space="preserve">(b) </w:t>
      </w:r>
      <w:r>
        <w:rPr>
          <w:rStyle w:val="Fuentedeprrafopredeter1"/>
          <w:lang w:val="es-ES"/>
        </w:rPr>
        <w:t xml:space="preserve">¿A qué es debido? </w:t>
      </w:r>
    </w:p>
    <w:p w14:paraId="3DFBCF44" w14:textId="77777777" w:rsidR="001868BC" w:rsidRDefault="000F55CF">
      <w:pPr>
        <w:ind w:left="360"/>
        <w:rPr>
          <w:rFonts w:hint="eastAsia"/>
        </w:rPr>
      </w:pPr>
      <w:r>
        <w:rPr>
          <w:rStyle w:val="Fuentedeprrafopredeter1"/>
          <w:b/>
        </w:rPr>
        <w:t>RESPUESTA</w:t>
      </w:r>
      <w:r>
        <w:t>:</w:t>
      </w:r>
    </w:p>
    <w:p w14:paraId="004B3947" w14:textId="77777777" w:rsidR="001868BC" w:rsidRDefault="001868BC">
      <w:pPr>
        <w:ind w:left="360"/>
      </w:pPr>
    </w:p>
    <w:p w14:paraId="39475539" w14:textId="1541FD59" w:rsidR="0084278F" w:rsidRPr="00472D55" w:rsidRDefault="0084278F">
      <w:pPr>
        <w:ind w:left="360"/>
      </w:pPr>
      <w:r>
        <w:t xml:space="preserve">Lo que </w:t>
      </w:r>
      <w:r w:rsidR="00472D55">
        <w:t xml:space="preserve">ocurre es que al no privatizar la variable </w:t>
      </w:r>
      <w:r w:rsidR="00472D55">
        <w:rPr>
          <w:i/>
        </w:rPr>
        <w:t>suma</w:t>
      </w:r>
      <w:r w:rsidR="00472D55">
        <w:t xml:space="preserve"> se ha vuelto compartida con todas las hebras por lo que el printf que se haga será el del último valor asignado a suma debido a las condiciones de carrera.</w:t>
      </w:r>
    </w:p>
    <w:p w14:paraId="009D3524" w14:textId="77777777" w:rsidR="0084278F" w:rsidRDefault="0084278F">
      <w:pPr>
        <w:ind w:left="360"/>
      </w:pPr>
    </w:p>
    <w:p w14:paraId="2A0C59DB" w14:textId="77777777" w:rsidR="0084278F" w:rsidRDefault="0084278F">
      <w:pPr>
        <w:ind w:left="360"/>
      </w:pPr>
    </w:p>
    <w:p w14:paraId="36DFEDBE" w14:textId="77777777" w:rsidR="0084278F" w:rsidRDefault="0084278F">
      <w:pPr>
        <w:ind w:left="360"/>
      </w:pPr>
    </w:p>
    <w:p w14:paraId="47B0666E" w14:textId="77777777" w:rsidR="0084278F" w:rsidRDefault="0084278F">
      <w:pPr>
        <w:ind w:left="360"/>
      </w:pPr>
    </w:p>
    <w:p w14:paraId="5556685F" w14:textId="77777777" w:rsidR="0084278F" w:rsidRDefault="0084278F">
      <w:pPr>
        <w:ind w:left="360"/>
      </w:pPr>
    </w:p>
    <w:p w14:paraId="6EEED941" w14:textId="77777777" w:rsidR="0084278F" w:rsidRDefault="0084278F">
      <w:pPr>
        <w:ind w:left="360"/>
      </w:pPr>
    </w:p>
    <w:p w14:paraId="5C117D29" w14:textId="77777777" w:rsidR="0084278F" w:rsidRDefault="0084278F">
      <w:pPr>
        <w:ind w:left="360"/>
      </w:pPr>
    </w:p>
    <w:p w14:paraId="25FB7320" w14:textId="77777777" w:rsidR="0084278F" w:rsidRDefault="0084278F">
      <w:pPr>
        <w:ind w:left="360"/>
      </w:pPr>
    </w:p>
    <w:p w14:paraId="3A7C5550" w14:textId="77777777" w:rsidR="0084278F" w:rsidRDefault="0084278F">
      <w:pPr>
        <w:ind w:left="360"/>
      </w:pPr>
    </w:p>
    <w:p w14:paraId="4EE1AADD" w14:textId="77777777" w:rsidR="0084278F" w:rsidRDefault="0084278F">
      <w:pPr>
        <w:ind w:left="360"/>
      </w:pPr>
    </w:p>
    <w:p w14:paraId="4264C118" w14:textId="77777777" w:rsidR="0084278F" w:rsidRDefault="0084278F">
      <w:pPr>
        <w:ind w:left="360"/>
      </w:pPr>
    </w:p>
    <w:p w14:paraId="60E0F68A" w14:textId="77777777" w:rsidR="001868BC" w:rsidRDefault="000F55CF">
      <w:pPr>
        <w:ind w:left="360"/>
        <w:rPr>
          <w:rFonts w:hint="eastAsia"/>
        </w:rPr>
      </w:pPr>
      <w:r>
        <w:rPr>
          <w:rStyle w:val="Fuentedeprrafopredeter1"/>
          <w:b/>
        </w:rPr>
        <w:t>CAPTURA CÓDIGO FUENTE</w:t>
      </w:r>
      <w:r>
        <w:t xml:space="preserve">: </w:t>
      </w:r>
      <w:r>
        <w:rPr>
          <w:rStyle w:val="codigo"/>
        </w:rPr>
        <w:t>private-clauseModificado3.c</w:t>
      </w:r>
    </w:p>
    <w:tbl>
      <w:tblPr>
        <w:tblW w:w="9989" w:type="dxa"/>
        <w:tblInd w:w="-5" w:type="dxa"/>
        <w:tblLayout w:type="fixed"/>
        <w:tblCellMar>
          <w:left w:w="10" w:type="dxa"/>
          <w:right w:w="10" w:type="dxa"/>
        </w:tblCellMar>
        <w:tblLook w:val="0000" w:firstRow="0" w:lastRow="0" w:firstColumn="0" w:lastColumn="0" w:noHBand="0" w:noVBand="0"/>
      </w:tblPr>
      <w:tblGrid>
        <w:gridCol w:w="9989"/>
      </w:tblGrid>
      <w:tr w:rsidR="001868BC" w14:paraId="214D3A25" w14:textId="77777777">
        <w:tc>
          <w:tcPr>
            <w:tcW w:w="9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EEA3F" w14:textId="58D0B29B" w:rsidR="001868BC" w:rsidRDefault="0084278F">
            <w:pPr>
              <w:pStyle w:val="CodigoListado"/>
              <w:rPr>
                <w:rFonts w:hint="eastAsia"/>
              </w:rPr>
            </w:pPr>
            <w:r>
              <w:rPr>
                <w:rFonts w:hint="eastAsia"/>
                <w:noProof/>
                <w:lang w:val="es-ES_tradnl" w:eastAsia="es-ES_tradnl"/>
              </w:rPr>
              <w:drawing>
                <wp:inline distT="0" distB="0" distL="0" distR="0" wp14:anchorId="51B28681" wp14:editId="0C1D3D98">
                  <wp:extent cx="6200775" cy="3072130"/>
                  <wp:effectExtent l="0" t="0" r="0" b="1270"/>
                  <wp:docPr id="10" name="Imagen 10" descr="capturas/ejer3/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s/ejer3/codi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0775" cy="3072130"/>
                          </a:xfrm>
                          <a:prstGeom prst="rect">
                            <a:avLst/>
                          </a:prstGeom>
                          <a:noFill/>
                          <a:ln>
                            <a:noFill/>
                          </a:ln>
                        </pic:spPr>
                      </pic:pic>
                    </a:graphicData>
                  </a:graphic>
                </wp:inline>
              </w:drawing>
            </w:r>
          </w:p>
        </w:tc>
      </w:tr>
    </w:tbl>
    <w:p w14:paraId="2ABC6D51" w14:textId="77777777" w:rsidR="001868BC" w:rsidRDefault="000F55CF">
      <w:pPr>
        <w:ind w:left="360"/>
        <w:rPr>
          <w:rFonts w:hint="eastAsia"/>
          <w:b/>
        </w:rPr>
      </w:pPr>
      <w:r>
        <w:rPr>
          <w:b/>
        </w:rPr>
        <w:t>CAPTURAS DE PANTALLA:</w:t>
      </w:r>
    </w:p>
    <w:p w14:paraId="19BA8808" w14:textId="0598281B" w:rsidR="001868BC" w:rsidRDefault="0084278F">
      <w:pPr>
        <w:pStyle w:val="Listavistosa-nfasis11"/>
        <w:rPr>
          <w:lang w:val="es-ES"/>
        </w:rPr>
      </w:pPr>
      <w:r>
        <w:rPr>
          <w:noProof/>
          <w:lang w:val="es-ES_tradnl" w:eastAsia="es-ES_tradnl" w:bidi="ar-SA"/>
        </w:rPr>
        <w:drawing>
          <wp:inline distT="0" distB="0" distL="0" distR="0" wp14:anchorId="6F09CDDF" wp14:editId="41196082">
            <wp:extent cx="6329680" cy="2407285"/>
            <wp:effectExtent l="0" t="0" r="0" b="5715"/>
            <wp:docPr id="11" name="Imagen 11" descr="capturas/ejer3/Captura%20de%20pantalla%20de%202021-04-26%2018-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s/ejer3/Captura%20de%20pantalla%20de%202021-04-26%2018-50-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2407285"/>
                    </a:xfrm>
                    <a:prstGeom prst="rect">
                      <a:avLst/>
                    </a:prstGeom>
                    <a:noFill/>
                    <a:ln>
                      <a:noFill/>
                    </a:ln>
                  </pic:spPr>
                </pic:pic>
              </a:graphicData>
            </a:graphic>
          </wp:inline>
        </w:drawing>
      </w:r>
    </w:p>
    <w:p w14:paraId="240158F3" w14:textId="77777777" w:rsidR="001868BC" w:rsidRDefault="000F55CF">
      <w:pPr>
        <w:pStyle w:val="Listavistosa-nfasis11"/>
        <w:numPr>
          <w:ilvl w:val="0"/>
          <w:numId w:val="19"/>
        </w:numPr>
        <w:ind w:left="-17" w:firstLine="0"/>
      </w:pPr>
      <w:r>
        <w:rPr>
          <w:rStyle w:val="Fuentedeprrafopredeter1"/>
          <w:lang w:val="es-ES"/>
        </w:rPr>
        <w:t xml:space="preserve">En la ejecución de </w:t>
      </w:r>
      <w:r>
        <w:rPr>
          <w:rStyle w:val="codigo"/>
        </w:rPr>
        <w:t>firstlastprivate.c</w:t>
      </w:r>
      <w:r>
        <w:rPr>
          <w:rStyle w:val="Fuentedeprrafopredeter1"/>
          <w:lang w:val="es-ES"/>
        </w:rPr>
        <w:t xml:space="preserve"> de la pag. 21 del seminario se imprime un 6 fuera de la región </w:t>
      </w:r>
      <w:r>
        <w:rPr>
          <w:rStyle w:val="codigo"/>
        </w:rPr>
        <w:t>parallel</w:t>
      </w:r>
      <w:r>
        <w:rPr>
          <w:rStyle w:val="Fuentedeprrafopredeter1"/>
          <w:lang w:val="es-ES"/>
        </w:rPr>
        <w:t xml:space="preserve">. </w:t>
      </w:r>
      <w:r>
        <w:rPr>
          <w:rStyle w:val="Fuentedeprrafopredeter1"/>
          <w:b/>
          <w:lang w:val="es-ES"/>
        </w:rPr>
        <w:t xml:space="preserve">(a) </w:t>
      </w:r>
      <w:r>
        <w:rPr>
          <w:rStyle w:val="Fuentedeprrafopredeter1"/>
          <w:lang w:val="es-ES"/>
        </w:rPr>
        <w:t xml:space="preserve">Cambiar el tamaño del vector a 10. Razonar lo que imprime el código en su PC con esta modificación. </w:t>
      </w:r>
      <w:r>
        <w:rPr>
          <w:rStyle w:val="Fuentedeprrafopredeter1"/>
          <w:rFonts w:eastAsia="MS Mincho"/>
          <w:lang w:val="es-ES"/>
        </w:rPr>
        <w:t>(añadir capturas de pantalla que muestren lo que ocurre)</w:t>
      </w:r>
      <w:r>
        <w:rPr>
          <w:rStyle w:val="Fuentedeprrafopredeter1"/>
          <w:lang w:val="es-ES"/>
        </w:rPr>
        <w:t>.</w:t>
      </w:r>
      <w:r>
        <w:rPr>
          <w:rStyle w:val="Fuentedeprrafopredeter1"/>
          <w:b/>
          <w:lang w:val="es-ES"/>
        </w:rPr>
        <w:t xml:space="preserve"> (b) </w:t>
      </w:r>
      <w:r>
        <w:rPr>
          <w:rStyle w:val="Fuentedeprrafopredeter1"/>
          <w:lang w:val="es-ES"/>
        </w:rPr>
        <w:t xml:space="preserve">Sin cambiar el tamaño del vector ¿podría imprimir el código otro valor? Razonar respuesta </w:t>
      </w:r>
      <w:r>
        <w:rPr>
          <w:rStyle w:val="Fuentedeprrafopredeter1"/>
          <w:rFonts w:eastAsia="MS Mincho"/>
          <w:lang w:val="es-ES"/>
        </w:rPr>
        <w:t>(añadir capturas de pantalla que muestren lo que ocurre)</w:t>
      </w:r>
      <w:r>
        <w:rPr>
          <w:rStyle w:val="Fuentedeprrafopredeter1"/>
          <w:lang w:val="es-ES"/>
        </w:rPr>
        <w:t>.</w:t>
      </w:r>
    </w:p>
    <w:p w14:paraId="62BE2509" w14:textId="77777777" w:rsidR="001868BC" w:rsidRDefault="000F55CF">
      <w:pPr>
        <w:ind w:left="360"/>
        <w:rPr>
          <w:rFonts w:hint="eastAsia"/>
        </w:rPr>
      </w:pPr>
      <w:r>
        <w:rPr>
          <w:rStyle w:val="Fuentedeprrafopredeter1"/>
          <w:b/>
        </w:rPr>
        <w:t>(a) RESPUESTA</w:t>
      </w:r>
      <w:r>
        <w:t>:</w:t>
      </w:r>
    </w:p>
    <w:p w14:paraId="339FC467" w14:textId="77777777" w:rsidR="001868BC" w:rsidRDefault="001868BC">
      <w:pPr>
        <w:ind w:left="360"/>
        <w:rPr>
          <w:b/>
        </w:rPr>
      </w:pPr>
    </w:p>
    <w:p w14:paraId="44CF5DD3" w14:textId="6483037C" w:rsidR="008C69A0" w:rsidRPr="008C69A0" w:rsidRDefault="008C69A0" w:rsidP="008C69A0">
      <w:r w:rsidRPr="008C69A0">
        <w:t>El código imprimirá primero las sumas realizadas por las hebras: cada hebra tiene un contenido propio en la variable suma y todas comienzan inicializadas a cero (debido al uso de firstprivate) y van sumando el índice de la iteración que realizan a “su” variable suma. Por último el código imprime como resultado el contenido de suma, que al haber usado “lastprivate (suma)”, es el contenido en la variable suma de la hebra que la haya modificado tras la última iteración, es decir, el contenido que tenga la variable suma en la hebra que haya realizado la última iteración del bucle</w:t>
      </w:r>
      <w:r>
        <w:t>.</w:t>
      </w:r>
    </w:p>
    <w:p w14:paraId="66E1CB88" w14:textId="77777777" w:rsidR="00BE3EF4" w:rsidRDefault="00BE3EF4">
      <w:pPr>
        <w:ind w:left="360"/>
        <w:rPr>
          <w:b/>
        </w:rPr>
      </w:pPr>
    </w:p>
    <w:p w14:paraId="133E801B" w14:textId="77777777" w:rsidR="001868BC" w:rsidRDefault="000F55CF">
      <w:pPr>
        <w:ind w:left="360"/>
        <w:rPr>
          <w:b/>
        </w:rPr>
      </w:pPr>
      <w:r>
        <w:rPr>
          <w:b/>
        </w:rPr>
        <w:t>CAPTURAS DE PANTALLA:</w:t>
      </w:r>
    </w:p>
    <w:p w14:paraId="1FA0EEC4" w14:textId="77777777" w:rsidR="00472D55" w:rsidRDefault="00472D55">
      <w:pPr>
        <w:ind w:left="360"/>
        <w:rPr>
          <w:rFonts w:hint="eastAsia"/>
          <w:b/>
        </w:rPr>
      </w:pPr>
    </w:p>
    <w:p w14:paraId="5FC559BB" w14:textId="0ABB4D8C" w:rsidR="001868BC" w:rsidRDefault="00472D55">
      <w:pPr>
        <w:ind w:left="360"/>
        <w:rPr>
          <w:b/>
        </w:rPr>
      </w:pPr>
      <w:r>
        <w:rPr>
          <w:rFonts w:hint="eastAsia"/>
          <w:b/>
          <w:noProof/>
          <w:lang w:val="es-ES_tradnl" w:eastAsia="es-ES_tradnl"/>
        </w:rPr>
        <w:lastRenderedPageBreak/>
        <w:drawing>
          <wp:inline distT="0" distB="0" distL="0" distR="0" wp14:anchorId="6F0CAE4E" wp14:editId="22149596">
            <wp:extent cx="6336665" cy="3543300"/>
            <wp:effectExtent l="0" t="0" r="0" b="12700"/>
            <wp:docPr id="12" name="Imagen 12" descr="capturas/ejer4/Captura%20de%20pantalla%20de%202021-05-01%2015-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s/ejer4/Captura%20de%20pantalla%20de%202021-05-01%2015-31-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665" cy="3543300"/>
                    </a:xfrm>
                    <a:prstGeom prst="rect">
                      <a:avLst/>
                    </a:prstGeom>
                    <a:noFill/>
                    <a:ln>
                      <a:noFill/>
                    </a:ln>
                  </pic:spPr>
                </pic:pic>
              </a:graphicData>
            </a:graphic>
          </wp:inline>
        </w:drawing>
      </w:r>
    </w:p>
    <w:p w14:paraId="4E9AB439" w14:textId="77777777" w:rsidR="00472D55" w:rsidRDefault="00472D55">
      <w:pPr>
        <w:ind w:left="360"/>
        <w:rPr>
          <w:b/>
        </w:rPr>
      </w:pPr>
    </w:p>
    <w:p w14:paraId="2000C9AC" w14:textId="15C4AC5F" w:rsidR="00472D55" w:rsidRDefault="00472D55">
      <w:pPr>
        <w:ind w:left="360"/>
        <w:rPr>
          <w:b/>
        </w:rPr>
      </w:pPr>
      <w:r>
        <w:rPr>
          <w:b/>
          <w:noProof/>
          <w:lang w:val="es-ES_tradnl" w:eastAsia="es-ES_tradnl"/>
        </w:rPr>
        <w:drawing>
          <wp:inline distT="0" distB="0" distL="0" distR="0" wp14:anchorId="5D159327" wp14:editId="4022E554">
            <wp:extent cx="6329680" cy="1485900"/>
            <wp:effectExtent l="0" t="0" r="0" b="12700"/>
            <wp:docPr id="13" name="Imagen 13" descr="capturas/ejer4/Captura%20de%20pantalla%20de%202021-05-01%20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s/ejer4/Captura%20de%20pantalla%20de%202021-05-01%2016-27-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9680" cy="1485900"/>
                    </a:xfrm>
                    <a:prstGeom prst="rect">
                      <a:avLst/>
                    </a:prstGeom>
                    <a:noFill/>
                    <a:ln>
                      <a:noFill/>
                    </a:ln>
                  </pic:spPr>
                </pic:pic>
              </a:graphicData>
            </a:graphic>
          </wp:inline>
        </w:drawing>
      </w:r>
    </w:p>
    <w:p w14:paraId="35157EB8" w14:textId="77777777" w:rsidR="00472D55" w:rsidRDefault="00472D55">
      <w:pPr>
        <w:ind w:left="360"/>
        <w:rPr>
          <w:b/>
        </w:rPr>
      </w:pPr>
    </w:p>
    <w:p w14:paraId="3110578A" w14:textId="77777777" w:rsidR="001868BC" w:rsidRDefault="000F55CF">
      <w:pPr>
        <w:ind w:left="360"/>
      </w:pPr>
      <w:r>
        <w:rPr>
          <w:rStyle w:val="Fuentedeprrafopredeter1"/>
          <w:b/>
        </w:rPr>
        <w:t>(b) RESPUESTA</w:t>
      </w:r>
      <w:r>
        <w:t>:</w:t>
      </w:r>
    </w:p>
    <w:p w14:paraId="5AF2B13B" w14:textId="77777777" w:rsidR="00C838E8" w:rsidRDefault="00C838E8">
      <w:pPr>
        <w:ind w:left="360"/>
      </w:pPr>
    </w:p>
    <w:p w14:paraId="7CEADC52" w14:textId="3ED4B7EE" w:rsidR="00C838E8" w:rsidRPr="00C838E8" w:rsidRDefault="00C838E8" w:rsidP="00C838E8">
      <w:r w:rsidRPr="00C838E8">
        <w:t>El tamaño del vector es 7 y en el for el programa solo tiene que realizar 7 iteraciones donde cada una de ellas la realiza una</w:t>
      </w:r>
      <w:r>
        <w:t xml:space="preserve"> hebra. Como mi pc hace uso de 4 hebras (0-3</w:t>
      </w:r>
      <w:r w:rsidRPr="00C838E8">
        <w:t>) y las iteraciones so</w:t>
      </w:r>
      <w:r>
        <w:t xml:space="preserve">n 7, </w:t>
      </w:r>
      <w:r w:rsidRPr="00C838E8">
        <w:t xml:space="preserve">hay necesidad de que una hebra tenga que hacer dos sumas por lo que la </w:t>
      </w:r>
      <w:r>
        <w:t xml:space="preserve">última </w:t>
      </w:r>
      <w:r w:rsidRPr="00C838E8">
        <w:t xml:space="preserve">hebra </w:t>
      </w:r>
      <w:r>
        <w:t xml:space="preserve">será la que asigne el valor a suma </w:t>
      </w:r>
      <w:r w:rsidRPr="00C838E8">
        <w:t>debido</w:t>
      </w:r>
      <w:r>
        <w:t xml:space="preserve"> al uso de last private en suma. </w:t>
      </w:r>
      <w:r w:rsidRPr="00C838E8">
        <w:t xml:space="preserve">Es decir, 6. </w:t>
      </w:r>
    </w:p>
    <w:p w14:paraId="2B8604CB" w14:textId="77777777" w:rsidR="00C838E8" w:rsidRDefault="00C838E8">
      <w:pPr>
        <w:ind w:left="360"/>
        <w:rPr>
          <w:rFonts w:hint="eastAsia"/>
        </w:rPr>
      </w:pPr>
    </w:p>
    <w:p w14:paraId="5AFB2598" w14:textId="77777777" w:rsidR="001868BC" w:rsidRDefault="001868BC">
      <w:pPr>
        <w:ind w:left="360"/>
        <w:rPr>
          <w:rFonts w:hint="eastAsia"/>
          <w:b/>
        </w:rPr>
      </w:pPr>
    </w:p>
    <w:p w14:paraId="6FDE179A" w14:textId="77777777" w:rsidR="001868BC" w:rsidRDefault="000F55CF">
      <w:pPr>
        <w:ind w:left="360"/>
        <w:rPr>
          <w:rFonts w:hint="eastAsia"/>
          <w:b/>
        </w:rPr>
      </w:pPr>
      <w:r>
        <w:rPr>
          <w:b/>
        </w:rPr>
        <w:t>CAPTURAS DE PANTALLA:</w:t>
      </w:r>
    </w:p>
    <w:p w14:paraId="363C518D" w14:textId="77777777" w:rsidR="001868BC" w:rsidRDefault="001868BC">
      <w:pPr>
        <w:ind w:left="360"/>
        <w:rPr>
          <w:rFonts w:hint="eastAsia"/>
          <w:b/>
        </w:rPr>
      </w:pPr>
    </w:p>
    <w:p w14:paraId="4311698F" w14:textId="1028FFF4" w:rsidR="001868BC" w:rsidRDefault="00472D55">
      <w:pPr>
        <w:ind w:left="360"/>
        <w:rPr>
          <w:rFonts w:hint="eastAsia"/>
        </w:rPr>
      </w:pPr>
      <w:r>
        <w:rPr>
          <w:rFonts w:hint="eastAsia"/>
          <w:noProof/>
          <w:lang w:val="es-ES_tradnl" w:eastAsia="es-ES_tradnl"/>
        </w:rPr>
        <w:lastRenderedPageBreak/>
        <w:drawing>
          <wp:inline distT="0" distB="0" distL="0" distR="0" wp14:anchorId="145210D7" wp14:editId="00214F3D">
            <wp:extent cx="6343650" cy="2550160"/>
            <wp:effectExtent l="0" t="0" r="6350" b="0"/>
            <wp:docPr id="14" name="Imagen 14" descr="capturas/ejer4/Captura%20de%20pantalla%20de%202021-05-01%2015-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s/ejer4/Captura%20de%20pantalla%20de%202021-05-01%2015-33-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2550160"/>
                    </a:xfrm>
                    <a:prstGeom prst="rect">
                      <a:avLst/>
                    </a:prstGeom>
                    <a:noFill/>
                    <a:ln>
                      <a:noFill/>
                    </a:ln>
                  </pic:spPr>
                </pic:pic>
              </a:graphicData>
            </a:graphic>
          </wp:inline>
        </w:drawing>
      </w:r>
      <w:r>
        <w:rPr>
          <w:rFonts w:hint="eastAsia"/>
          <w:noProof/>
          <w:lang w:val="es-ES_tradnl" w:eastAsia="es-ES_tradnl"/>
        </w:rPr>
        <w:drawing>
          <wp:inline distT="0" distB="0" distL="0" distR="0" wp14:anchorId="3C030B11" wp14:editId="1F04A48A">
            <wp:extent cx="6329680" cy="2171700"/>
            <wp:effectExtent l="0" t="0" r="0" b="12700"/>
            <wp:docPr id="15" name="Imagen 15" descr="capturas/ejer4/Captura%20de%20pantalla%20de%202021-05-01%2016-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s/ejer4/Captura%20de%20pantalla%20de%202021-05-01%2016-28-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680" cy="2171700"/>
                    </a:xfrm>
                    <a:prstGeom prst="rect">
                      <a:avLst/>
                    </a:prstGeom>
                    <a:noFill/>
                    <a:ln>
                      <a:noFill/>
                    </a:ln>
                  </pic:spPr>
                </pic:pic>
              </a:graphicData>
            </a:graphic>
          </wp:inline>
        </w:drawing>
      </w:r>
    </w:p>
    <w:p w14:paraId="0E0B7CE7" w14:textId="77777777" w:rsidR="001868BC" w:rsidRDefault="000F55CF">
      <w:pPr>
        <w:pStyle w:val="Listavistosa-nfasis11"/>
        <w:numPr>
          <w:ilvl w:val="0"/>
          <w:numId w:val="19"/>
        </w:numPr>
        <w:ind w:left="17" w:hanging="17"/>
      </w:pPr>
      <w:r>
        <w:rPr>
          <w:rStyle w:val="Fuentedeprrafopredeter1"/>
          <w:b/>
          <w:lang w:val="es-ES"/>
        </w:rPr>
        <w:t xml:space="preserve">(a) </w:t>
      </w:r>
      <w:r>
        <w:rPr>
          <w:rStyle w:val="Fuentedeprrafopredeter1"/>
          <w:lang w:val="es-ES"/>
        </w:rPr>
        <w:t xml:space="preserve">¿Qué se observa  en los resultados de ejecución de </w:t>
      </w:r>
      <w:r>
        <w:rPr>
          <w:rStyle w:val="codigo"/>
        </w:rPr>
        <w:t>copyprivate-clause.c</w:t>
      </w:r>
      <w:r>
        <w:rPr>
          <w:rStyle w:val="Fuentedeprrafopredeter1"/>
          <w:lang w:val="es-ES"/>
        </w:rPr>
        <w:t xml:space="preserve"> cuando se elimina la cláusula </w:t>
      </w:r>
      <w:r>
        <w:rPr>
          <w:rStyle w:val="codigo"/>
        </w:rPr>
        <w:t>copyprivate(a)</w:t>
      </w:r>
      <w:r>
        <w:rPr>
          <w:rStyle w:val="Fuentedeprrafopredeter1"/>
          <w:lang w:val="es-ES"/>
        </w:rPr>
        <w:t xml:space="preserve"> en la directiva </w:t>
      </w:r>
      <w:r>
        <w:rPr>
          <w:rStyle w:val="codigo"/>
        </w:rPr>
        <w:t>single</w:t>
      </w:r>
      <w:r>
        <w:rPr>
          <w:rStyle w:val="Fuentedeprrafopredeter1"/>
          <w:lang w:val="es-ES"/>
        </w:rPr>
        <w:t xml:space="preserve">? </w:t>
      </w:r>
      <w:r>
        <w:rPr>
          <w:rStyle w:val="Fuentedeprrafopredeter1"/>
          <w:b/>
          <w:lang w:val="es-ES"/>
        </w:rPr>
        <w:t xml:space="preserve">(b) </w:t>
      </w:r>
      <w:r>
        <w:rPr>
          <w:rStyle w:val="Fuentedeprrafopredeter1"/>
          <w:lang w:val="es-ES"/>
        </w:rPr>
        <w:t>¿A qué cree que es debido?  (añadir una captura de pantalla que muestre lo que ocurre)</w:t>
      </w:r>
    </w:p>
    <w:p w14:paraId="69C3573F" w14:textId="77777777" w:rsidR="001868BC" w:rsidRDefault="000F55CF">
      <w:pPr>
        <w:ind w:left="360"/>
        <w:rPr>
          <w:rFonts w:hint="eastAsia"/>
        </w:rPr>
      </w:pPr>
      <w:r>
        <w:rPr>
          <w:rStyle w:val="Fuentedeprrafopredeter1"/>
          <w:b/>
        </w:rPr>
        <w:t>RESPUESTA</w:t>
      </w:r>
      <w:r>
        <w:t>:</w:t>
      </w:r>
    </w:p>
    <w:p w14:paraId="16F38FB8" w14:textId="77777777" w:rsidR="00C838E8" w:rsidRPr="00C838E8" w:rsidRDefault="00C838E8" w:rsidP="00C838E8">
      <w:r w:rsidRPr="00C838E8">
        <w:t xml:space="preserve">Que sólo una de las hebras tendrá el valor de </w:t>
      </w:r>
      <w:r w:rsidRPr="00C838E8">
        <w:rPr>
          <w:i/>
        </w:rPr>
        <w:t>a</w:t>
      </w:r>
      <w:r w:rsidRPr="00C838E8">
        <w:t xml:space="preserve"> actualizado, ya que hemos declarado </w:t>
      </w:r>
      <w:r w:rsidRPr="00C838E8">
        <w:rPr>
          <w:i/>
        </w:rPr>
        <w:t>a</w:t>
      </w:r>
      <w:r w:rsidRPr="00C838E8">
        <w:t xml:space="preserve"> en el parallel y se trata de una variable local a cada una de las hebras. De este modo, el vector se inicializará algunas componentes a 0, y otras al valor de a insertado, en función de la distribución que haga OpenMP en el for. </w:t>
      </w:r>
    </w:p>
    <w:p w14:paraId="05F707F9" w14:textId="77777777" w:rsidR="001868BC" w:rsidRDefault="001868BC">
      <w:pPr>
        <w:ind w:left="360"/>
        <w:rPr>
          <w:rFonts w:hint="eastAsia"/>
        </w:rPr>
      </w:pPr>
    </w:p>
    <w:p w14:paraId="70F98723" w14:textId="77777777" w:rsidR="001868BC" w:rsidRDefault="000F55CF">
      <w:pPr>
        <w:ind w:left="360"/>
        <w:rPr>
          <w:rFonts w:hint="eastAsia"/>
        </w:rPr>
      </w:pPr>
      <w:r>
        <w:rPr>
          <w:rStyle w:val="Fuentedeprrafopredeter1"/>
          <w:b/>
        </w:rPr>
        <w:t>CAPTURA CÓDIGO FUENTE</w:t>
      </w:r>
      <w:r>
        <w:t xml:space="preserve">: </w:t>
      </w:r>
      <w:r>
        <w:rPr>
          <w:rStyle w:val="codigo"/>
        </w:rPr>
        <w:t>copyprivate-clauseModificado.c</w:t>
      </w:r>
    </w:p>
    <w:tbl>
      <w:tblPr>
        <w:tblW w:w="9989" w:type="dxa"/>
        <w:tblInd w:w="-5" w:type="dxa"/>
        <w:tblLayout w:type="fixed"/>
        <w:tblCellMar>
          <w:left w:w="10" w:type="dxa"/>
          <w:right w:w="10" w:type="dxa"/>
        </w:tblCellMar>
        <w:tblLook w:val="0000" w:firstRow="0" w:lastRow="0" w:firstColumn="0" w:lastColumn="0" w:noHBand="0" w:noVBand="0"/>
      </w:tblPr>
      <w:tblGrid>
        <w:gridCol w:w="9989"/>
      </w:tblGrid>
      <w:tr w:rsidR="001868BC" w14:paraId="4B02350C" w14:textId="77777777">
        <w:trPr>
          <w:trHeight w:val="494"/>
        </w:trPr>
        <w:tc>
          <w:tcPr>
            <w:tcW w:w="9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245F3" w14:textId="7C10C0F0" w:rsidR="001868BC" w:rsidRDefault="00472D55">
            <w:pPr>
              <w:pStyle w:val="CodigoListado"/>
              <w:rPr>
                <w:rFonts w:hint="eastAsia"/>
              </w:rPr>
            </w:pPr>
            <w:r>
              <w:rPr>
                <w:rFonts w:hint="eastAsia"/>
                <w:noProof/>
                <w:lang w:val="es-ES_tradnl" w:eastAsia="es-ES_tradnl"/>
              </w:rPr>
              <w:lastRenderedPageBreak/>
              <w:drawing>
                <wp:inline distT="0" distB="0" distL="0" distR="0" wp14:anchorId="02B5CDBD" wp14:editId="6201D9E3">
                  <wp:extent cx="6200775" cy="2879090"/>
                  <wp:effectExtent l="0" t="0" r="0" b="0"/>
                  <wp:docPr id="16" name="Imagen 16" descr="capturas/ejer5/Captura%20de%20pantalla%20de%202021-05-01%2016-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s/ejer5/Captura%20de%20pantalla%20de%202021-05-01%2016-31-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2879090"/>
                          </a:xfrm>
                          <a:prstGeom prst="rect">
                            <a:avLst/>
                          </a:prstGeom>
                          <a:noFill/>
                          <a:ln>
                            <a:noFill/>
                          </a:ln>
                        </pic:spPr>
                      </pic:pic>
                    </a:graphicData>
                  </a:graphic>
                </wp:inline>
              </w:drawing>
            </w:r>
          </w:p>
        </w:tc>
      </w:tr>
    </w:tbl>
    <w:p w14:paraId="2EB9E8EC" w14:textId="77777777" w:rsidR="001868BC" w:rsidRDefault="000F55CF">
      <w:pPr>
        <w:ind w:left="360"/>
        <w:rPr>
          <w:rFonts w:hint="eastAsia"/>
          <w:b/>
        </w:rPr>
      </w:pPr>
      <w:r>
        <w:rPr>
          <w:b/>
        </w:rPr>
        <w:t>CAPTURAS DE PANTALLA:</w:t>
      </w:r>
    </w:p>
    <w:p w14:paraId="2D297E3A" w14:textId="37D9904A" w:rsidR="001868BC" w:rsidRDefault="00472D55">
      <w:pPr>
        <w:pStyle w:val="Listavistosa-nfasis11"/>
        <w:rPr>
          <w:lang w:val="es-ES"/>
        </w:rPr>
      </w:pPr>
      <w:r>
        <w:rPr>
          <w:noProof/>
          <w:lang w:val="es-ES_tradnl" w:eastAsia="es-ES_tradnl" w:bidi="ar-SA"/>
        </w:rPr>
        <w:drawing>
          <wp:inline distT="0" distB="0" distL="0" distR="0" wp14:anchorId="46933337" wp14:editId="25FEB7B0">
            <wp:extent cx="6329680" cy="2272030"/>
            <wp:effectExtent l="0" t="0" r="0" b="0"/>
            <wp:docPr id="17" name="Imagen 17" descr="capturas/ejer5/Captura%20de%20pantalla%20de%202021-05-01%2016-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s/ejer5/Captura%20de%20pantalla%20de%202021-05-01%2016-32-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2272030"/>
                    </a:xfrm>
                    <a:prstGeom prst="rect">
                      <a:avLst/>
                    </a:prstGeom>
                    <a:noFill/>
                    <a:ln>
                      <a:noFill/>
                    </a:ln>
                  </pic:spPr>
                </pic:pic>
              </a:graphicData>
            </a:graphic>
          </wp:inline>
        </w:drawing>
      </w:r>
    </w:p>
    <w:p w14:paraId="425E7CAC" w14:textId="4544FD96" w:rsidR="00C838E8" w:rsidRDefault="000F55CF" w:rsidP="00C838E8">
      <w:pPr>
        <w:pStyle w:val="Listavistosa-nfasis11"/>
        <w:numPr>
          <w:ilvl w:val="0"/>
          <w:numId w:val="19"/>
        </w:numPr>
        <w:ind w:left="510" w:hanging="510"/>
      </w:pPr>
      <w:r>
        <w:rPr>
          <w:rStyle w:val="Fuentedeprrafopredeter1"/>
          <w:lang w:val="es-ES"/>
        </w:rPr>
        <w:t xml:space="preserve">En el ejemplo </w:t>
      </w:r>
      <w:r>
        <w:rPr>
          <w:rStyle w:val="codigo"/>
        </w:rPr>
        <w:t>reduction-clause.c</w:t>
      </w:r>
      <w:r>
        <w:rPr>
          <w:rStyle w:val="Fuentedeprrafopredeter1"/>
          <w:lang w:val="es-ES"/>
        </w:rPr>
        <w:t xml:space="preserve"> sustituya </w:t>
      </w:r>
      <w:r>
        <w:rPr>
          <w:rStyle w:val="codigo"/>
        </w:rPr>
        <w:t>suma=0</w:t>
      </w:r>
      <w:r>
        <w:rPr>
          <w:rStyle w:val="Fuentedeprrafopredeter1"/>
          <w:lang w:val="es-ES"/>
        </w:rPr>
        <w:t xml:space="preserve"> por </w:t>
      </w:r>
      <w:r>
        <w:rPr>
          <w:rStyle w:val="codigo"/>
        </w:rPr>
        <w:t>suma=10</w:t>
      </w:r>
      <w:r>
        <w:rPr>
          <w:rStyle w:val="Fuentedeprrafopredeter1"/>
          <w:lang w:val="es-ES"/>
        </w:rPr>
        <w:t>. ¿Qué resultado se imprime ahora? Justifique el resultado (</w:t>
      </w:r>
      <w:r>
        <w:rPr>
          <w:rStyle w:val="Fuentedeprrafopredeter1"/>
          <w:rFonts w:eastAsia="MS Mincho"/>
          <w:lang w:val="es-ES"/>
        </w:rPr>
        <w:t>añada capturas de pantalla que muestren lo que ocurre</w:t>
      </w:r>
      <w:r>
        <w:rPr>
          <w:rStyle w:val="Fuentedeprrafopredeter1"/>
          <w:lang w:val="es-ES"/>
        </w:rPr>
        <w:t>)</w:t>
      </w:r>
    </w:p>
    <w:p w14:paraId="02C1462D" w14:textId="77777777" w:rsidR="00C838E8" w:rsidRDefault="00C838E8">
      <w:pPr>
        <w:ind w:left="360"/>
        <w:rPr>
          <w:rStyle w:val="Fuentedeprrafopredeter1"/>
          <w:b/>
        </w:rPr>
      </w:pPr>
    </w:p>
    <w:p w14:paraId="3B52CC43" w14:textId="72BFC7BC" w:rsidR="001868BC" w:rsidRDefault="000F55CF">
      <w:pPr>
        <w:ind w:left="360"/>
        <w:rPr>
          <w:rFonts w:hint="eastAsia"/>
        </w:rPr>
      </w:pPr>
      <w:r>
        <w:rPr>
          <w:rStyle w:val="Fuentedeprrafopredeter1"/>
          <w:b/>
        </w:rPr>
        <w:t>RESPUESTA</w:t>
      </w:r>
      <w:r>
        <w:t>:</w:t>
      </w:r>
      <w:r w:rsidR="00C838E8">
        <w:t xml:space="preserve"> </w:t>
      </w:r>
      <w:r w:rsidR="00C838E8" w:rsidRPr="00C838E8">
        <w:rPr>
          <w:rFonts w:hint="eastAsia"/>
        </w:rPr>
        <w:t>Queda el valor de suma + 10, porque master se queda con el valor 10. Inicializa las variables locales, no el valor de suma fuera.</w:t>
      </w:r>
    </w:p>
    <w:p w14:paraId="7272EDD2" w14:textId="77777777" w:rsidR="001868BC" w:rsidRDefault="001868BC">
      <w:pPr>
        <w:ind w:left="360"/>
        <w:rPr>
          <w:rFonts w:hint="eastAsia"/>
        </w:rPr>
      </w:pPr>
    </w:p>
    <w:p w14:paraId="3E1A7611" w14:textId="77777777" w:rsidR="001868BC" w:rsidRDefault="000F55CF">
      <w:pPr>
        <w:ind w:left="360"/>
        <w:rPr>
          <w:rFonts w:hint="eastAsia"/>
        </w:rPr>
      </w:pPr>
      <w:r>
        <w:rPr>
          <w:rStyle w:val="Fuentedeprrafopredeter1"/>
          <w:b/>
        </w:rPr>
        <w:t>CAPTURA CÓDIGO FUENTE</w:t>
      </w:r>
      <w:r>
        <w:t xml:space="preserve">: </w:t>
      </w:r>
      <w:r>
        <w:rPr>
          <w:rStyle w:val="codigo"/>
        </w:rPr>
        <w:t>reduction-clauseModificado.c</w:t>
      </w:r>
    </w:p>
    <w:tbl>
      <w:tblPr>
        <w:tblW w:w="9955" w:type="dxa"/>
        <w:tblInd w:w="-5" w:type="dxa"/>
        <w:tblLayout w:type="fixed"/>
        <w:tblCellMar>
          <w:left w:w="10" w:type="dxa"/>
          <w:right w:w="10" w:type="dxa"/>
        </w:tblCellMar>
        <w:tblLook w:val="0000" w:firstRow="0" w:lastRow="0" w:firstColumn="0" w:lastColumn="0" w:noHBand="0" w:noVBand="0"/>
      </w:tblPr>
      <w:tblGrid>
        <w:gridCol w:w="9955"/>
      </w:tblGrid>
      <w:tr w:rsidR="001868BC" w14:paraId="10744AB2" w14:textId="77777777">
        <w:tc>
          <w:tcPr>
            <w:tcW w:w="99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04FDB" w14:textId="286CC652" w:rsidR="001868BC" w:rsidRDefault="00472D55">
            <w:pPr>
              <w:pStyle w:val="CodigoListado"/>
              <w:rPr>
                <w:rFonts w:hint="eastAsia"/>
              </w:rPr>
            </w:pPr>
            <w:r>
              <w:rPr>
                <w:rFonts w:hint="eastAsia"/>
                <w:noProof/>
                <w:lang w:val="es-ES_tradnl" w:eastAsia="es-ES_tradnl"/>
              </w:rPr>
              <w:lastRenderedPageBreak/>
              <w:drawing>
                <wp:inline distT="0" distB="0" distL="0" distR="0" wp14:anchorId="65BFF75D" wp14:editId="57F33608">
                  <wp:extent cx="6172200" cy="3079115"/>
                  <wp:effectExtent l="0" t="0" r="0" b="0"/>
                  <wp:docPr id="18" name="Imagen 18" descr="capturas/ejer6/Captura%20de%20pantalla%20de%202021-05-01%201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s/ejer6/Captura%20de%20pantalla%20de%202021-05-01%2018-52-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079115"/>
                          </a:xfrm>
                          <a:prstGeom prst="rect">
                            <a:avLst/>
                          </a:prstGeom>
                          <a:noFill/>
                          <a:ln>
                            <a:noFill/>
                          </a:ln>
                        </pic:spPr>
                      </pic:pic>
                    </a:graphicData>
                  </a:graphic>
                </wp:inline>
              </w:drawing>
            </w:r>
          </w:p>
        </w:tc>
      </w:tr>
    </w:tbl>
    <w:p w14:paraId="586242BD" w14:textId="77777777" w:rsidR="001868BC" w:rsidRDefault="000F55CF">
      <w:pPr>
        <w:ind w:left="360"/>
        <w:rPr>
          <w:b/>
        </w:rPr>
      </w:pPr>
      <w:r>
        <w:rPr>
          <w:b/>
        </w:rPr>
        <w:t>CAPTURAS DE PANTALLA:</w:t>
      </w:r>
    </w:p>
    <w:p w14:paraId="45A17C6F" w14:textId="1F8AB1B9" w:rsidR="00472D55" w:rsidRPr="00472D55" w:rsidRDefault="00472D55">
      <w:pPr>
        <w:ind w:left="360"/>
        <w:rPr>
          <w:rFonts w:hint="eastAsia"/>
        </w:rPr>
      </w:pPr>
      <w:r>
        <w:t xml:space="preserve">Se muestra también una ejecución de </w:t>
      </w:r>
      <w:r>
        <w:rPr>
          <w:i/>
        </w:rPr>
        <w:t>reduction-clause.c</w:t>
      </w:r>
      <w:r>
        <w:t>.</w:t>
      </w:r>
    </w:p>
    <w:p w14:paraId="4CA72FB7" w14:textId="67E55053" w:rsidR="001868BC" w:rsidRDefault="00472D55" w:rsidP="00472D55">
      <w:pPr>
        <w:pStyle w:val="Listavistosa-nfasis11"/>
        <w:ind w:left="34"/>
        <w:rPr>
          <w:lang w:val="es-ES"/>
        </w:rPr>
      </w:pPr>
      <w:r>
        <w:rPr>
          <w:noProof/>
          <w:lang w:val="es-ES_tradnl" w:eastAsia="es-ES_tradnl" w:bidi="ar-SA"/>
        </w:rPr>
        <w:drawing>
          <wp:inline distT="0" distB="0" distL="0" distR="0" wp14:anchorId="71EED79A" wp14:editId="61DFF5CB">
            <wp:extent cx="6329680" cy="1271905"/>
            <wp:effectExtent l="0" t="0" r="0" b="0"/>
            <wp:docPr id="19" name="Imagen 19" descr="capturas/ejer6/Captura%20de%20pantalla%20de%202021-05-01%2016-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s/ejer6/Captura%20de%20pantalla%20de%202021-05-01%2016-38-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9680" cy="1271905"/>
                    </a:xfrm>
                    <a:prstGeom prst="rect">
                      <a:avLst/>
                    </a:prstGeom>
                    <a:noFill/>
                    <a:ln>
                      <a:noFill/>
                    </a:ln>
                  </pic:spPr>
                </pic:pic>
              </a:graphicData>
            </a:graphic>
          </wp:inline>
        </w:drawing>
      </w:r>
    </w:p>
    <w:p w14:paraId="44DE5E44" w14:textId="77777777" w:rsidR="001868BC" w:rsidRDefault="000F55CF">
      <w:pPr>
        <w:pStyle w:val="Listavistosa-nfasis11"/>
        <w:numPr>
          <w:ilvl w:val="0"/>
          <w:numId w:val="19"/>
        </w:numPr>
        <w:ind w:left="34" w:firstLine="0"/>
      </w:pPr>
      <w:r>
        <w:rPr>
          <w:rStyle w:val="Fuentedeprrafopredeter1"/>
          <w:lang w:val="es-ES"/>
        </w:rPr>
        <w:t xml:space="preserve">En el ejemplo </w:t>
      </w:r>
      <w:r>
        <w:rPr>
          <w:rStyle w:val="codigo"/>
        </w:rPr>
        <w:t>reduction-clause.c</w:t>
      </w:r>
      <w:r>
        <w:rPr>
          <w:rStyle w:val="Fuentedeprrafopredeter1"/>
          <w:lang w:val="es-ES"/>
        </w:rPr>
        <w:t xml:space="preserve">, elimine </w:t>
      </w:r>
      <w:r>
        <w:rPr>
          <w:rStyle w:val="codigo"/>
          <w:rFonts w:eastAsia="MS Mincho"/>
        </w:rPr>
        <w:t>reduction()</w:t>
      </w:r>
      <w:r>
        <w:rPr>
          <w:rStyle w:val="Fuentedeprrafopredeter1"/>
          <w:lang w:val="es-ES"/>
        </w:rPr>
        <w:t xml:space="preserve"> de </w:t>
      </w:r>
      <w:r>
        <w:rPr>
          <w:rStyle w:val="codigo"/>
          <w:rFonts w:eastAsia="MS Mincho"/>
        </w:rPr>
        <w:t>#pragma omp parallel for reduction(+:suma)</w:t>
      </w:r>
      <w:r>
        <w:rPr>
          <w:rStyle w:val="Fuentedeprrafopredeter1"/>
          <w:rFonts w:eastAsia="MS Mincho"/>
          <w:lang w:val="es-ES"/>
        </w:rPr>
        <w:t xml:space="preserve"> y haga las modificaciones necesarias para que se siga realizando la suma de los componentes del vector </w:t>
      </w:r>
      <w:r>
        <w:rPr>
          <w:rStyle w:val="codigo"/>
          <w:rFonts w:eastAsia="MS Mincho"/>
        </w:rPr>
        <w:t>a</w:t>
      </w:r>
      <w:r>
        <w:rPr>
          <w:rStyle w:val="Fuentedeprrafopredeter1"/>
          <w:rFonts w:eastAsia="MS Mincho"/>
          <w:lang w:val="es-ES"/>
        </w:rPr>
        <w:t xml:space="preserve"> en paralelo sin añadir más directivas de trabajo compartido (añada capturas de pantalla que muestren lo que ocurre).</w:t>
      </w:r>
    </w:p>
    <w:p w14:paraId="3CAF850A" w14:textId="77777777" w:rsidR="001868BC" w:rsidRDefault="001868BC">
      <w:pPr>
        <w:ind w:left="360"/>
        <w:rPr>
          <w:rFonts w:hint="eastAsia"/>
        </w:rPr>
      </w:pPr>
    </w:p>
    <w:p w14:paraId="348FB796" w14:textId="77777777" w:rsidR="001868BC" w:rsidRDefault="000F55CF">
      <w:pPr>
        <w:ind w:left="360"/>
        <w:rPr>
          <w:rFonts w:hint="eastAsia"/>
        </w:rPr>
      </w:pPr>
      <w:r>
        <w:rPr>
          <w:rStyle w:val="Fuentedeprrafopredeter1"/>
          <w:b/>
        </w:rPr>
        <w:t>CAPTURA CÓDIGO FUENTE</w:t>
      </w:r>
      <w:r>
        <w:t xml:space="preserve">: </w:t>
      </w:r>
      <w:r>
        <w:rPr>
          <w:rStyle w:val="codigo"/>
        </w:rPr>
        <w:t>reduction-clauseModificado7.c</w:t>
      </w:r>
    </w:p>
    <w:tbl>
      <w:tblPr>
        <w:tblW w:w="9972" w:type="dxa"/>
        <w:tblInd w:w="-5" w:type="dxa"/>
        <w:tblLayout w:type="fixed"/>
        <w:tblCellMar>
          <w:left w:w="10" w:type="dxa"/>
          <w:right w:w="10" w:type="dxa"/>
        </w:tblCellMar>
        <w:tblLook w:val="0000" w:firstRow="0" w:lastRow="0" w:firstColumn="0" w:lastColumn="0" w:noHBand="0" w:noVBand="0"/>
      </w:tblPr>
      <w:tblGrid>
        <w:gridCol w:w="9972"/>
      </w:tblGrid>
      <w:tr w:rsidR="001868BC" w14:paraId="42C8640F" w14:textId="77777777">
        <w:tc>
          <w:tcPr>
            <w:tcW w:w="99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FEB74" w14:textId="519ADDB4" w:rsidR="001868BC" w:rsidRPr="00472D55" w:rsidRDefault="00472D55">
            <w:pPr>
              <w:pStyle w:val="Standard"/>
              <w:rPr>
                <w:rFonts w:ascii="Liberation Mono" w:hAnsi="Liberation Mono"/>
                <w:sz w:val="18"/>
                <w:szCs w:val="18"/>
              </w:rPr>
            </w:pPr>
            <w:r>
              <w:rPr>
                <w:rFonts w:ascii="Liberation Mono" w:hAnsi="Liberation Mono" w:hint="eastAsia"/>
                <w:noProof/>
                <w:sz w:val="18"/>
                <w:szCs w:val="18"/>
                <w:lang w:val="es-ES_tradnl" w:eastAsia="es-ES_tradnl"/>
              </w:rPr>
              <w:drawing>
                <wp:inline distT="0" distB="0" distL="0" distR="0" wp14:anchorId="34419447" wp14:editId="01AE139F">
                  <wp:extent cx="6186805" cy="2978785"/>
                  <wp:effectExtent l="0" t="0" r="10795" b="0"/>
                  <wp:docPr id="20" name="Imagen 20" descr="capturas/ejer7/Captura%20de%20pantalla%20de%202021-05-01%2018-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s/ejer7/Captura%20de%20pantalla%20de%202021-05-01%2018-53-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805" cy="2978785"/>
                          </a:xfrm>
                          <a:prstGeom prst="rect">
                            <a:avLst/>
                          </a:prstGeom>
                          <a:noFill/>
                          <a:ln>
                            <a:noFill/>
                          </a:ln>
                        </pic:spPr>
                      </pic:pic>
                    </a:graphicData>
                  </a:graphic>
                </wp:inline>
              </w:drawing>
            </w:r>
          </w:p>
        </w:tc>
      </w:tr>
    </w:tbl>
    <w:p w14:paraId="1CB35FA7" w14:textId="77777777" w:rsidR="001868BC" w:rsidRDefault="000F55CF">
      <w:pPr>
        <w:ind w:left="360"/>
        <w:rPr>
          <w:rFonts w:hint="eastAsia"/>
          <w:b/>
        </w:rPr>
      </w:pPr>
      <w:r>
        <w:rPr>
          <w:b/>
        </w:rPr>
        <w:t>CAPTURAS DE PANTALLA:</w:t>
      </w:r>
    </w:p>
    <w:p w14:paraId="28695918" w14:textId="55A7EB64" w:rsidR="001868BC" w:rsidRDefault="00472D55">
      <w:pPr>
        <w:pStyle w:val="Listavistosa-nfasis11"/>
        <w:rPr>
          <w:lang w:val="es-ES"/>
        </w:rPr>
      </w:pPr>
      <w:r>
        <w:rPr>
          <w:noProof/>
          <w:lang w:val="es-ES_tradnl" w:eastAsia="es-ES_tradnl" w:bidi="ar-SA"/>
        </w:rPr>
        <w:lastRenderedPageBreak/>
        <w:drawing>
          <wp:inline distT="0" distB="0" distL="0" distR="0" wp14:anchorId="2F68B509" wp14:editId="77F0382C">
            <wp:extent cx="6329680" cy="1393190"/>
            <wp:effectExtent l="0" t="0" r="0" b="3810"/>
            <wp:docPr id="21" name="Imagen 21" descr="capturas/ejer7/Captura%20de%20pantalla%20de%202021-05-01%2016-5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s/ejer7/Captura%20de%20pantalla%20de%202021-05-01%2016-52-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9680" cy="1393190"/>
                    </a:xfrm>
                    <a:prstGeom prst="rect">
                      <a:avLst/>
                    </a:prstGeom>
                    <a:noFill/>
                    <a:ln>
                      <a:noFill/>
                    </a:ln>
                  </pic:spPr>
                </pic:pic>
              </a:graphicData>
            </a:graphic>
          </wp:inline>
        </w:drawing>
      </w:r>
    </w:p>
    <w:p w14:paraId="6C8BB5DF" w14:textId="77777777" w:rsidR="001868BC" w:rsidRDefault="000F55CF">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hint="eastAsia"/>
        </w:rPr>
      </w:pPr>
      <w:r>
        <w:t xml:space="preserve"> Resto de ejercicios (usar en atcgrid la cola ac a no ser que se tenga que usar atcgrid4)</w:t>
      </w:r>
    </w:p>
    <w:p w14:paraId="46CD2924" w14:textId="77777777" w:rsidR="001868BC" w:rsidRDefault="000F55CF">
      <w:pPr>
        <w:pStyle w:val="Listavistosa-nfasis11"/>
        <w:numPr>
          <w:ilvl w:val="0"/>
          <w:numId w:val="19"/>
        </w:numPr>
        <w:ind w:left="0" w:firstLine="0"/>
        <w:rPr>
          <w:lang w:val="es-ES"/>
        </w:rPr>
      </w:pPr>
      <w:r>
        <w:rPr>
          <w:lang w:val="es-ES"/>
        </w:rPr>
        <w:t>Implementar un programa secuencial en C que calcule el producto de una matriz cuadrada, M, por un vector, v1 (implemente una versión para variables globales y otra para variables dinámicas, use una de estas versiones en los siguientes ejercicios):</w:t>
      </w:r>
    </w:p>
    <w:p w14:paraId="47B0311B" w14:textId="77777777" w:rsidR="001868BC" w:rsidRDefault="000F55CF">
      <w:pPr>
        <w:ind w:left="2160"/>
        <w:rPr>
          <w:rFonts w:hint="eastAsia"/>
        </w:rPr>
      </w:pPr>
      <w:r>
        <w:object w:dxaOrig="4965" w:dyaOrig="705" w14:anchorId="2FCF4C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48.05pt;height:35.45pt;visibility:visible;mso-wrap-style:square" o:ole="">
            <v:imagedata r:id="rId27" o:title=""/>
          </v:shape>
          <o:OLEObject Type="Embed" ProgID="Unknown" ShapeID="Object 1" DrawAspect="Content" ObjectID="_1681404856" r:id="rId28"/>
        </w:object>
      </w:r>
    </w:p>
    <w:p w14:paraId="4D58A948" w14:textId="77777777" w:rsidR="001868BC" w:rsidRDefault="000F55CF">
      <w:pPr>
        <w:ind w:left="342"/>
        <w:rPr>
          <w:rFonts w:hint="eastAsia"/>
        </w:rPr>
      </w:pPr>
      <w:r>
        <w:rPr>
          <w:rStyle w:val="Fuentedeprrafopredeter1"/>
          <w:sz w:val="20"/>
          <w:szCs w:val="20"/>
        </w:rPr>
        <w:t xml:space="preserve">NOTAS: (1) el número de filas /columnas N de la matriz deben ser argumentos de entrada al programa; (2) se debe inicializar la matriz y el vector antes del cálculo; (3) se debe asegurar que el programa calcula la suma correctamente imprimiendo todos los componentes del vector resultante, </w:t>
      </w:r>
      <w:r>
        <w:rPr>
          <w:rStyle w:val="Fuentedeprrafopredeter1"/>
          <w:color w:val="FF0000"/>
          <w:sz w:val="20"/>
          <w:szCs w:val="20"/>
        </w:rPr>
        <w:t>v3</w:t>
      </w:r>
      <w:r>
        <w:rPr>
          <w:rStyle w:val="Fuentedeprrafopredeter1"/>
          <w:sz w:val="20"/>
          <w:szCs w:val="20"/>
        </w:rPr>
        <w:t>, para tamaños pequeños de los vectores (por ejemplo, N = 8 y N=11); (5) se debe imprimir sea cual sea el tamaño de los vectores el tiempo de ejecución del código paralelo que calcula el producto matriz vector y, al menos, el primer y último componente del resultado (esto último evita que las optimizaciones del compilador eliminen el código de la suma).</w:t>
      </w:r>
    </w:p>
    <w:p w14:paraId="5D630C24" w14:textId="77777777" w:rsidR="001868BC" w:rsidRDefault="001868BC">
      <w:pPr>
        <w:ind w:left="342"/>
        <w:rPr>
          <w:sz w:val="20"/>
          <w:szCs w:val="20"/>
        </w:rPr>
      </w:pPr>
    </w:p>
    <w:p w14:paraId="05C41956" w14:textId="77777777" w:rsidR="00472D55" w:rsidRDefault="00472D55">
      <w:pPr>
        <w:ind w:left="342"/>
        <w:rPr>
          <w:sz w:val="20"/>
          <w:szCs w:val="20"/>
        </w:rPr>
      </w:pPr>
    </w:p>
    <w:p w14:paraId="3C8E708B" w14:textId="77777777" w:rsidR="00C838E8" w:rsidRPr="00C838E8" w:rsidRDefault="00C838E8" w:rsidP="00C838E8">
      <w:pPr>
        <w:ind w:left="342"/>
        <w:rPr>
          <w:rFonts w:hint="eastAsia"/>
          <w:sz w:val="20"/>
          <w:szCs w:val="20"/>
        </w:rPr>
      </w:pPr>
    </w:p>
    <w:p w14:paraId="794340CD" w14:textId="3F805139" w:rsidR="00472D55" w:rsidRPr="00C838E8" w:rsidRDefault="00C838E8" w:rsidP="00C838E8">
      <w:pPr>
        <w:ind w:left="342"/>
        <w:rPr>
          <w:i/>
          <w:sz w:val="20"/>
          <w:szCs w:val="20"/>
        </w:rPr>
      </w:pPr>
      <w:r w:rsidRPr="00C838E8">
        <w:rPr>
          <w:rFonts w:hint="eastAsia"/>
          <w:b/>
          <w:i/>
          <w:sz w:val="20"/>
          <w:szCs w:val="20"/>
        </w:rPr>
        <w:t>Nota</w:t>
      </w:r>
      <w:r w:rsidRPr="00C838E8">
        <w:rPr>
          <w:rFonts w:hint="eastAsia"/>
          <w:i/>
          <w:sz w:val="20"/>
          <w:szCs w:val="20"/>
        </w:rPr>
        <w:t>: He decidido usar el c</w:t>
      </w:r>
      <w:r w:rsidRPr="00C838E8">
        <w:rPr>
          <w:rFonts w:hint="eastAsia"/>
          <w:i/>
          <w:sz w:val="20"/>
          <w:szCs w:val="20"/>
        </w:rPr>
        <w:t>ó</w:t>
      </w:r>
      <w:r w:rsidRPr="00C838E8">
        <w:rPr>
          <w:rFonts w:hint="eastAsia"/>
          <w:i/>
          <w:sz w:val="20"/>
          <w:szCs w:val="20"/>
        </w:rPr>
        <w:t>digo para din</w:t>
      </w:r>
      <w:r w:rsidRPr="00C838E8">
        <w:rPr>
          <w:rFonts w:hint="eastAsia"/>
          <w:i/>
          <w:sz w:val="20"/>
          <w:szCs w:val="20"/>
        </w:rPr>
        <w:t>á</w:t>
      </w:r>
      <w:r w:rsidRPr="00C838E8">
        <w:rPr>
          <w:rFonts w:hint="eastAsia"/>
          <w:i/>
          <w:sz w:val="20"/>
          <w:szCs w:val="20"/>
        </w:rPr>
        <w:t>micas. Por otra parte, podemos ver que el c</w:t>
      </w:r>
      <w:r w:rsidRPr="00C838E8">
        <w:rPr>
          <w:rFonts w:hint="eastAsia"/>
          <w:i/>
          <w:sz w:val="20"/>
          <w:szCs w:val="20"/>
        </w:rPr>
        <w:t>ó</w:t>
      </w:r>
      <w:r w:rsidRPr="00C838E8">
        <w:rPr>
          <w:rFonts w:hint="eastAsia"/>
          <w:i/>
          <w:sz w:val="20"/>
          <w:szCs w:val="20"/>
        </w:rPr>
        <w:t>digo es correcto teniendo en cuenta que hemos inicializado la matriz a M=2*Id. Por tanto, v2 = 2Id*v1 = 2v1.</w:t>
      </w:r>
    </w:p>
    <w:p w14:paraId="2D1ACBF5" w14:textId="77777777" w:rsidR="00472D55" w:rsidRDefault="00472D55">
      <w:pPr>
        <w:ind w:left="342"/>
        <w:rPr>
          <w:sz w:val="20"/>
          <w:szCs w:val="20"/>
        </w:rPr>
      </w:pPr>
    </w:p>
    <w:p w14:paraId="3BD5AAE1" w14:textId="77777777" w:rsidR="001868BC" w:rsidRDefault="000F55CF">
      <w:pPr>
        <w:ind w:left="360"/>
        <w:rPr>
          <w:rFonts w:hint="eastAsia"/>
        </w:rPr>
      </w:pPr>
      <w:r>
        <w:rPr>
          <w:rStyle w:val="Fuentedeprrafopredeter1"/>
          <w:b/>
        </w:rPr>
        <w:t>CAPTURA CÓDIGO FUENTE</w:t>
      </w:r>
      <w:r>
        <w:t xml:space="preserve">: </w:t>
      </w:r>
      <w:r>
        <w:rPr>
          <w:rStyle w:val="codigo"/>
        </w:rPr>
        <w:t>pmv-secuencial.c</w:t>
      </w:r>
    </w:p>
    <w:tbl>
      <w:tblPr>
        <w:tblW w:w="9955" w:type="dxa"/>
        <w:tblInd w:w="-5" w:type="dxa"/>
        <w:tblLayout w:type="fixed"/>
        <w:tblCellMar>
          <w:left w:w="10" w:type="dxa"/>
          <w:right w:w="10" w:type="dxa"/>
        </w:tblCellMar>
        <w:tblLook w:val="0000" w:firstRow="0" w:lastRow="0" w:firstColumn="0" w:lastColumn="0" w:noHBand="0" w:noVBand="0"/>
      </w:tblPr>
      <w:tblGrid>
        <w:gridCol w:w="9955"/>
      </w:tblGrid>
      <w:tr w:rsidR="001868BC" w14:paraId="70D5C918" w14:textId="77777777">
        <w:tc>
          <w:tcPr>
            <w:tcW w:w="99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93F80" w14:textId="5A6C1BBC" w:rsidR="001868BC" w:rsidRDefault="00472D55">
            <w:pPr>
              <w:pStyle w:val="CodigoListado"/>
              <w:rPr>
                <w:rFonts w:hint="eastAsia"/>
              </w:rPr>
            </w:pPr>
            <w:r>
              <w:rPr>
                <w:rFonts w:hint="eastAsia"/>
                <w:noProof/>
                <w:lang w:val="es-ES_tradnl" w:eastAsia="es-ES_tradnl"/>
              </w:rPr>
              <w:drawing>
                <wp:inline distT="0" distB="0" distL="0" distR="0" wp14:anchorId="253BF96E" wp14:editId="03D78C7A">
                  <wp:extent cx="6179185" cy="3157855"/>
                  <wp:effectExtent l="0" t="0" r="0" b="0"/>
                  <wp:docPr id="22" name="Imagen 22" descr="capturas/ejer8/Captura%20de%20pantalla%20de%202021-05-01%2018-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s/ejer8/Captura%20de%20pantalla%20de%202021-05-01%2018-56-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9185" cy="3157855"/>
                          </a:xfrm>
                          <a:prstGeom prst="rect">
                            <a:avLst/>
                          </a:prstGeom>
                          <a:noFill/>
                          <a:ln>
                            <a:noFill/>
                          </a:ln>
                        </pic:spPr>
                      </pic:pic>
                    </a:graphicData>
                  </a:graphic>
                </wp:inline>
              </w:drawing>
            </w:r>
            <w:r>
              <w:rPr>
                <w:rFonts w:hint="eastAsia"/>
                <w:noProof/>
                <w:lang w:val="es-ES_tradnl" w:eastAsia="es-ES_tradnl"/>
              </w:rPr>
              <w:lastRenderedPageBreak/>
              <w:drawing>
                <wp:inline distT="0" distB="0" distL="0" distR="0" wp14:anchorId="69C01F23" wp14:editId="0D0C247F">
                  <wp:extent cx="6172200" cy="3028950"/>
                  <wp:effectExtent l="0" t="0" r="0" b="0"/>
                  <wp:docPr id="23" name="Imagen 23" descr="capturas/ejer8/Captura%20de%20pantalla%20de%202021-05-01%2018-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s/ejer8/Captura%20de%20pantalla%20de%202021-05-01%2018-56-4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3028950"/>
                          </a:xfrm>
                          <a:prstGeom prst="rect">
                            <a:avLst/>
                          </a:prstGeom>
                          <a:noFill/>
                          <a:ln>
                            <a:noFill/>
                          </a:ln>
                        </pic:spPr>
                      </pic:pic>
                    </a:graphicData>
                  </a:graphic>
                </wp:inline>
              </w:drawing>
            </w:r>
            <w:r>
              <w:rPr>
                <w:rFonts w:hint="eastAsia"/>
                <w:noProof/>
                <w:lang w:val="es-ES_tradnl" w:eastAsia="es-ES_tradnl"/>
              </w:rPr>
              <w:drawing>
                <wp:inline distT="0" distB="0" distL="0" distR="0" wp14:anchorId="217FF82C" wp14:editId="28441067">
                  <wp:extent cx="6179185" cy="3464560"/>
                  <wp:effectExtent l="0" t="0" r="0" b="0"/>
                  <wp:docPr id="24" name="Imagen 24" descr="capturas/ejer8/Captura%20de%20pantalla%20de%202021-05-01%2018-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s/ejer8/Captura%20de%20pantalla%20de%202021-05-01%2018-56-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185" cy="3464560"/>
                          </a:xfrm>
                          <a:prstGeom prst="rect">
                            <a:avLst/>
                          </a:prstGeom>
                          <a:noFill/>
                          <a:ln>
                            <a:noFill/>
                          </a:ln>
                        </pic:spPr>
                      </pic:pic>
                    </a:graphicData>
                  </a:graphic>
                </wp:inline>
              </w:drawing>
            </w:r>
            <w:r>
              <w:rPr>
                <w:rFonts w:hint="eastAsia"/>
                <w:noProof/>
                <w:lang w:val="es-ES_tradnl" w:eastAsia="es-ES_tradnl"/>
              </w:rPr>
              <w:drawing>
                <wp:inline distT="0" distB="0" distL="0" distR="0" wp14:anchorId="1D5D3B25" wp14:editId="6D7C739C">
                  <wp:extent cx="6179185" cy="2300605"/>
                  <wp:effectExtent l="0" t="0" r="0" b="10795"/>
                  <wp:docPr id="25" name="Imagen 25" descr="capturas/ejer8/Captura%20de%20pantalla%20de%202021-05-01%2018-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as/ejer8/Captura%20de%20pantalla%20de%202021-05-01%2018-57-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9185" cy="2300605"/>
                          </a:xfrm>
                          <a:prstGeom prst="rect">
                            <a:avLst/>
                          </a:prstGeom>
                          <a:noFill/>
                          <a:ln>
                            <a:noFill/>
                          </a:ln>
                        </pic:spPr>
                      </pic:pic>
                    </a:graphicData>
                  </a:graphic>
                </wp:inline>
              </w:drawing>
            </w:r>
          </w:p>
        </w:tc>
      </w:tr>
    </w:tbl>
    <w:p w14:paraId="1380C39E" w14:textId="77777777" w:rsidR="00C838E8" w:rsidRDefault="00C838E8">
      <w:pPr>
        <w:ind w:left="360"/>
        <w:rPr>
          <w:b/>
        </w:rPr>
      </w:pPr>
    </w:p>
    <w:p w14:paraId="54909561" w14:textId="77777777" w:rsidR="001868BC" w:rsidRDefault="000F55CF">
      <w:pPr>
        <w:ind w:left="360"/>
        <w:rPr>
          <w:rFonts w:hint="eastAsia"/>
          <w:b/>
        </w:rPr>
      </w:pPr>
      <w:r>
        <w:rPr>
          <w:b/>
        </w:rPr>
        <w:lastRenderedPageBreak/>
        <w:t>CAPTURAS DE PANTALLA:</w:t>
      </w:r>
    </w:p>
    <w:p w14:paraId="49BF8739" w14:textId="208A1DC6" w:rsidR="001868BC" w:rsidRDefault="00472D55" w:rsidP="00472D55">
      <w:pPr>
        <w:rPr>
          <w:rFonts w:hint="eastAsia"/>
          <w:sz w:val="20"/>
          <w:szCs w:val="20"/>
        </w:rPr>
      </w:pPr>
      <w:r>
        <w:rPr>
          <w:rFonts w:hint="eastAsia"/>
          <w:noProof/>
          <w:sz w:val="20"/>
          <w:szCs w:val="20"/>
          <w:lang w:val="es-ES_tradnl" w:eastAsia="es-ES_tradnl"/>
        </w:rPr>
        <w:drawing>
          <wp:inline distT="0" distB="0" distL="0" distR="0" wp14:anchorId="0C9C3667" wp14:editId="5E453834">
            <wp:extent cx="6329680" cy="1000125"/>
            <wp:effectExtent l="0" t="0" r="0" b="0"/>
            <wp:docPr id="26" name="Imagen 26" descr="capturas/ejer8/Captura%20de%20pantalla%20de%202021-05-01%2017-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as/ejer8/Captura%20de%20pantalla%20de%202021-05-01%2017-42-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9680" cy="1000125"/>
                    </a:xfrm>
                    <a:prstGeom prst="rect">
                      <a:avLst/>
                    </a:prstGeom>
                    <a:noFill/>
                    <a:ln>
                      <a:noFill/>
                    </a:ln>
                  </pic:spPr>
                </pic:pic>
              </a:graphicData>
            </a:graphic>
          </wp:inline>
        </w:drawing>
      </w:r>
    </w:p>
    <w:p w14:paraId="53B37F81" w14:textId="77777777" w:rsidR="001868BC" w:rsidRDefault="000F55CF">
      <w:pPr>
        <w:pStyle w:val="Listavistosa-nfasis11"/>
        <w:numPr>
          <w:ilvl w:val="0"/>
          <w:numId w:val="19"/>
        </w:numPr>
        <w:ind w:left="0" w:firstLine="0"/>
      </w:pPr>
      <w:r>
        <w:rPr>
          <w:rStyle w:val="Fuentedeprrafopredeter1"/>
          <w:lang w:val="es-ES"/>
        </w:rPr>
        <w:t>Implementar en paralelo el producto matriz por vector con OpenMP a partir del código escrito en el ejercicio anterior usando la directiva</w:t>
      </w:r>
      <w:r>
        <w:rPr>
          <w:rStyle w:val="Fuentedeprrafopredeter1"/>
          <w:rFonts w:ascii="Calibri, sans-serif" w:hAnsi="Calibri, sans-serif"/>
          <w:lang w:val="es-ES"/>
        </w:rPr>
        <w:t xml:space="preserve"> </w:t>
      </w:r>
      <w:r>
        <w:rPr>
          <w:rStyle w:val="Fuentedeprrafopredeter1"/>
          <w:rFonts w:ascii="Liberation Mono" w:hAnsi="Liberation Mono"/>
          <w:sz w:val="20"/>
          <w:lang w:val="es-ES"/>
        </w:rPr>
        <w:t>for</w:t>
      </w:r>
      <w:r>
        <w:rPr>
          <w:rStyle w:val="Fuentedeprrafopredeter1"/>
          <w:lang w:val="es-ES"/>
        </w:rPr>
        <w:t>. Debe implementar dos versiones del código (consulte la lección 5/Tema 2):</w:t>
      </w:r>
    </w:p>
    <w:p w14:paraId="282F63FD" w14:textId="77777777" w:rsidR="001868BC" w:rsidRDefault="000F55CF">
      <w:pPr>
        <w:pStyle w:val="Listavistosa-nfasis11"/>
        <w:numPr>
          <w:ilvl w:val="1"/>
          <w:numId w:val="20"/>
        </w:numPr>
        <w:ind w:left="0" w:firstLine="0"/>
        <w:rPr>
          <w:lang w:val="es-ES"/>
        </w:rPr>
      </w:pPr>
      <w:r>
        <w:rPr>
          <w:lang w:val="es-ES"/>
        </w:rPr>
        <w:t>una primera que paralelice el bucle que recorre las filas de la matriz y</w:t>
      </w:r>
    </w:p>
    <w:p w14:paraId="3D1B9882" w14:textId="77777777" w:rsidR="001868BC" w:rsidRDefault="000F55CF">
      <w:pPr>
        <w:pStyle w:val="Listavistosa-nfasis11"/>
        <w:numPr>
          <w:ilvl w:val="1"/>
          <w:numId w:val="20"/>
        </w:numPr>
        <w:ind w:left="0" w:firstLine="0"/>
        <w:rPr>
          <w:lang w:val="es-ES"/>
        </w:rPr>
      </w:pPr>
      <w:r>
        <w:rPr>
          <w:lang w:val="es-ES"/>
        </w:rPr>
        <w:t>una segunda que paralelice el bucle que recorre las columnas.</w:t>
      </w:r>
    </w:p>
    <w:p w14:paraId="66B68486" w14:textId="77777777" w:rsidR="001868BC" w:rsidRDefault="000F55CF">
      <w:pPr>
        <w:pStyle w:val="Listavistosa-nfasis11"/>
        <w:ind w:left="360"/>
      </w:pPr>
      <w:r>
        <w:rPr>
          <w:rStyle w:val="Fuentedeprrafopredeter1"/>
          <w:lang w:val="es-ES"/>
        </w:rPr>
        <w:t xml:space="preserve">Use las directivas que estime oportunas y las cláusulas que sean necesarias </w:t>
      </w:r>
      <w:r>
        <w:rPr>
          <w:rStyle w:val="Fuentedeprrafopredeter1"/>
          <w:b/>
          <w:lang w:val="es-ES"/>
        </w:rPr>
        <w:t xml:space="preserve">excepto la cláusula </w:t>
      </w:r>
      <w:r>
        <w:rPr>
          <w:rStyle w:val="codigo"/>
          <w:b/>
        </w:rPr>
        <w:t>reduction</w:t>
      </w:r>
      <w:r>
        <w:rPr>
          <w:rStyle w:val="Fuentedeprrafopredeter1"/>
          <w:lang w:val="es-ES"/>
        </w:rPr>
        <w:t>. Se debe paralelizar también la inicialización de las matrices. Respecto a este ejercicio:</w:t>
      </w:r>
    </w:p>
    <w:p w14:paraId="0306E598" w14:textId="77777777" w:rsidR="001868BC" w:rsidRDefault="000F55CF">
      <w:pPr>
        <w:pStyle w:val="Listavistosa-nfasis11"/>
        <w:numPr>
          <w:ilvl w:val="1"/>
          <w:numId w:val="21"/>
        </w:numPr>
        <w:spacing w:before="60"/>
        <w:ind w:left="708" w:firstLine="0"/>
        <w:rPr>
          <w:lang w:val="es-ES"/>
        </w:rPr>
      </w:pPr>
      <w:r>
        <w:rPr>
          <w:lang w:val="es-ES"/>
        </w:rPr>
        <w:t>Anote en su cuaderno de prácticas todos los errores de compilación que se han generado durante la realización del ejercicio y explique cómo los ha resuelto (especifique qué ayudas externas ha usado o recibido).</w:t>
      </w:r>
    </w:p>
    <w:p w14:paraId="3AA2B4B0" w14:textId="77777777" w:rsidR="001868BC" w:rsidRDefault="000F55CF">
      <w:pPr>
        <w:pStyle w:val="Listavistosa-nfasis11"/>
        <w:numPr>
          <w:ilvl w:val="1"/>
          <w:numId w:val="21"/>
        </w:numPr>
        <w:spacing w:before="60"/>
        <w:ind w:left="708" w:firstLine="0"/>
        <w:rPr>
          <w:lang w:val="es-ES"/>
        </w:rPr>
      </w:pPr>
      <w:r>
        <w:rPr>
          <w:lang w:val="es-ES"/>
        </w:rPr>
        <w:t>Anote todos los errores en tiempo de ejecución que se han generado durante la realización del ejercicio y explique cómo los ha resuelto (especifique qué ayudas externas ha usado o recibido).</w:t>
      </w:r>
    </w:p>
    <w:p w14:paraId="148E203B" w14:textId="2B7726B7" w:rsidR="00A110C6" w:rsidRDefault="000F55CF">
      <w:pPr>
        <w:pStyle w:val="Prrafodelista1"/>
        <w:spacing w:before="240"/>
        <w:ind w:left="360"/>
        <w:rPr>
          <w:rFonts w:ascii="Liberation Serif" w:hAnsi="Liberation Serif"/>
          <w:sz w:val="20"/>
          <w:szCs w:val="20"/>
          <w:lang w:val="es-ES"/>
        </w:rPr>
      </w:pPr>
      <w:r>
        <w:rPr>
          <w:rFonts w:ascii="Liberation Serif" w:hAnsi="Liberation Serif"/>
          <w:sz w:val="20"/>
          <w:szCs w:val="20"/>
          <w:lang w:val="es-ES"/>
        </w:rPr>
        <w:t>NOTAS: (1) el número de filas /columnas N de la matriz deben ser argumentos de entrada; (2) se debe inicializar la matriz y el vector antes del cálculo; (3) se debe asegurar que el programa calcula la suma correctamente imprimiendo todos los componentes del vector resultante, v3, para tamaños pequeños de los vectores (por ejemplo, N = 8 y N=11); (5) se debe imprimir sea cual sea el tamaño de los vectores el tiempo de ejecución del código que calcula el producto matriz vector y, al menos, el primer y último componente del resultado (esto último evita que las optimizaciones del compilador eliminen el código de la suma).</w:t>
      </w:r>
    </w:p>
    <w:p w14:paraId="202DB539" w14:textId="77777777" w:rsidR="00A110C6" w:rsidRDefault="00A110C6" w:rsidP="00A110C6">
      <w:pPr>
        <w:ind w:left="360"/>
        <w:rPr>
          <w:rFonts w:hint="eastAsia"/>
        </w:rPr>
      </w:pPr>
      <w:r>
        <w:rPr>
          <w:rStyle w:val="Fuentedeprrafopredeter1"/>
          <w:b/>
        </w:rPr>
        <w:t>RESPUESTA</w:t>
      </w:r>
      <w:r>
        <w:t>:</w:t>
      </w:r>
    </w:p>
    <w:p w14:paraId="3D1F7F84" w14:textId="77777777" w:rsidR="001868BC" w:rsidRDefault="001868BC">
      <w:pPr>
        <w:ind w:left="360"/>
        <w:rPr>
          <w:b/>
        </w:rPr>
      </w:pPr>
    </w:p>
    <w:p w14:paraId="05D3D9B0" w14:textId="285FE886" w:rsidR="00FD10BE" w:rsidRDefault="00FD10BE">
      <w:pPr>
        <w:ind w:left="360"/>
      </w:pPr>
      <w:r>
        <w:t>Como ayuda externa se han utilizado los documentos de los seminarios de la BP1 y BP2-</w:t>
      </w:r>
    </w:p>
    <w:p w14:paraId="2B52F3CE" w14:textId="77777777" w:rsidR="00FD10BE" w:rsidRPr="00FD10BE" w:rsidRDefault="00FD10BE">
      <w:pPr>
        <w:ind w:left="360"/>
      </w:pPr>
    </w:p>
    <w:p w14:paraId="04D1E240" w14:textId="5C5497A4" w:rsidR="00472D55" w:rsidRDefault="00472D55">
      <w:pPr>
        <w:ind w:left="360"/>
      </w:pPr>
      <w:r>
        <w:t xml:space="preserve">Se muestra la parte modificada del código original de </w:t>
      </w:r>
      <w:r>
        <w:rPr>
          <w:i/>
        </w:rPr>
        <w:t xml:space="preserve">pmv-secuencial.c </w:t>
      </w:r>
      <w:r>
        <w:t>. También se incluye al principio de cada modificación el siguiente código:</w:t>
      </w:r>
    </w:p>
    <w:p w14:paraId="1893E946" w14:textId="77777777" w:rsidR="000A4C7A" w:rsidRDefault="000A4C7A">
      <w:pPr>
        <w:ind w:left="360"/>
      </w:pPr>
    </w:p>
    <w:p w14:paraId="344A457F" w14:textId="0EB409AF" w:rsidR="00472D55" w:rsidRDefault="00C17220">
      <w:pPr>
        <w:ind w:left="360"/>
      </w:pPr>
      <w:r>
        <w:rPr>
          <w:noProof/>
          <w:lang w:val="es-ES_tradnl" w:eastAsia="es-ES_tradnl"/>
        </w:rPr>
        <w:drawing>
          <wp:inline distT="0" distB="0" distL="0" distR="0" wp14:anchorId="404C84A5" wp14:editId="19DEAD88">
            <wp:extent cx="6343650" cy="942975"/>
            <wp:effectExtent l="0" t="0" r="6350" b="0"/>
            <wp:docPr id="34" name="Imagen 34" descr="../../../../../../Downloads/Captura%20de%20pantalla%20de%202021-05-01%2020-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Captura%20de%20pantalla%20de%202021-05-01%2020-06-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3650" cy="942975"/>
                    </a:xfrm>
                    <a:prstGeom prst="rect">
                      <a:avLst/>
                    </a:prstGeom>
                    <a:noFill/>
                    <a:ln>
                      <a:noFill/>
                    </a:ln>
                  </pic:spPr>
                </pic:pic>
              </a:graphicData>
            </a:graphic>
          </wp:inline>
        </w:drawing>
      </w:r>
    </w:p>
    <w:p w14:paraId="7D68EB1B" w14:textId="77777777" w:rsidR="000A4C7A" w:rsidRDefault="000A4C7A">
      <w:pPr>
        <w:ind w:left="360"/>
        <w:rPr>
          <w:rStyle w:val="Fuentedeprrafopredeter1"/>
          <w:b/>
        </w:rPr>
      </w:pPr>
    </w:p>
    <w:p w14:paraId="3D10725B" w14:textId="77777777" w:rsidR="000A4C7A" w:rsidRDefault="000A4C7A">
      <w:pPr>
        <w:ind w:left="360"/>
        <w:rPr>
          <w:rStyle w:val="Fuentedeprrafopredeter1"/>
          <w:b/>
        </w:rPr>
      </w:pPr>
    </w:p>
    <w:p w14:paraId="3AFFD72A" w14:textId="77777777" w:rsidR="000A4C7A" w:rsidRDefault="000A4C7A">
      <w:pPr>
        <w:ind w:left="360"/>
        <w:rPr>
          <w:rStyle w:val="Fuentedeprrafopredeter1"/>
          <w:b/>
        </w:rPr>
      </w:pPr>
    </w:p>
    <w:p w14:paraId="03EE3264" w14:textId="77777777" w:rsidR="000A4C7A" w:rsidRDefault="000A4C7A">
      <w:pPr>
        <w:ind w:left="360"/>
        <w:rPr>
          <w:rStyle w:val="Fuentedeprrafopredeter1"/>
          <w:b/>
        </w:rPr>
      </w:pPr>
    </w:p>
    <w:p w14:paraId="640FC86B" w14:textId="77777777" w:rsidR="000A4C7A" w:rsidRDefault="000A4C7A">
      <w:pPr>
        <w:ind w:left="360"/>
        <w:rPr>
          <w:rStyle w:val="Fuentedeprrafopredeter1"/>
          <w:b/>
        </w:rPr>
      </w:pPr>
    </w:p>
    <w:p w14:paraId="4C88A383" w14:textId="77777777" w:rsidR="000A4C7A" w:rsidRDefault="000A4C7A">
      <w:pPr>
        <w:ind w:left="360"/>
        <w:rPr>
          <w:rStyle w:val="Fuentedeprrafopredeter1"/>
          <w:b/>
        </w:rPr>
      </w:pPr>
    </w:p>
    <w:p w14:paraId="30F5AEFC" w14:textId="77777777" w:rsidR="000A4C7A" w:rsidRDefault="000A4C7A">
      <w:pPr>
        <w:ind w:left="360"/>
        <w:rPr>
          <w:rStyle w:val="Fuentedeprrafopredeter1"/>
          <w:b/>
        </w:rPr>
      </w:pPr>
    </w:p>
    <w:p w14:paraId="5C46BD95" w14:textId="77777777" w:rsidR="000A4C7A" w:rsidRDefault="000A4C7A">
      <w:pPr>
        <w:ind w:left="360"/>
        <w:rPr>
          <w:rStyle w:val="Fuentedeprrafopredeter1"/>
          <w:b/>
        </w:rPr>
      </w:pPr>
    </w:p>
    <w:p w14:paraId="20E3D446" w14:textId="77777777" w:rsidR="000A4C7A" w:rsidRDefault="000A4C7A">
      <w:pPr>
        <w:ind w:left="360"/>
        <w:rPr>
          <w:rStyle w:val="Fuentedeprrafopredeter1"/>
          <w:b/>
        </w:rPr>
      </w:pPr>
    </w:p>
    <w:p w14:paraId="5F533E6B" w14:textId="77777777" w:rsidR="000A4C7A" w:rsidRDefault="000A4C7A">
      <w:pPr>
        <w:ind w:left="360"/>
        <w:rPr>
          <w:rStyle w:val="Fuentedeprrafopredeter1"/>
          <w:b/>
        </w:rPr>
      </w:pPr>
    </w:p>
    <w:p w14:paraId="178E8988" w14:textId="77777777" w:rsidR="000A4C7A" w:rsidRDefault="000A4C7A">
      <w:pPr>
        <w:ind w:left="360"/>
        <w:rPr>
          <w:rStyle w:val="Fuentedeprrafopredeter1"/>
          <w:b/>
        </w:rPr>
      </w:pPr>
    </w:p>
    <w:p w14:paraId="523EE725" w14:textId="77777777" w:rsidR="000A4C7A" w:rsidRDefault="000A4C7A">
      <w:pPr>
        <w:ind w:left="360"/>
        <w:rPr>
          <w:rStyle w:val="Fuentedeprrafopredeter1"/>
          <w:b/>
        </w:rPr>
      </w:pPr>
    </w:p>
    <w:p w14:paraId="52364DE2" w14:textId="77777777" w:rsidR="000A4C7A" w:rsidRDefault="000A4C7A">
      <w:pPr>
        <w:ind w:left="360"/>
        <w:rPr>
          <w:rStyle w:val="Fuentedeprrafopredeter1"/>
          <w:b/>
        </w:rPr>
      </w:pPr>
    </w:p>
    <w:p w14:paraId="0856AFF8" w14:textId="77777777" w:rsidR="000A4C7A" w:rsidRDefault="000A4C7A">
      <w:pPr>
        <w:ind w:left="360"/>
        <w:rPr>
          <w:rStyle w:val="Fuentedeprrafopredeter1"/>
          <w:b/>
        </w:rPr>
      </w:pPr>
    </w:p>
    <w:p w14:paraId="00A980E8" w14:textId="77777777" w:rsidR="000A4C7A" w:rsidRDefault="000A4C7A">
      <w:pPr>
        <w:ind w:left="360"/>
        <w:rPr>
          <w:rStyle w:val="Fuentedeprrafopredeter1"/>
          <w:b/>
        </w:rPr>
      </w:pPr>
    </w:p>
    <w:p w14:paraId="01C30686" w14:textId="77777777" w:rsidR="000A4C7A" w:rsidRDefault="000A4C7A">
      <w:pPr>
        <w:ind w:left="360"/>
        <w:rPr>
          <w:rStyle w:val="Fuentedeprrafopredeter1"/>
          <w:b/>
        </w:rPr>
      </w:pPr>
    </w:p>
    <w:p w14:paraId="7C6BB6B4" w14:textId="77777777" w:rsidR="001868BC" w:rsidRDefault="000F55CF">
      <w:pPr>
        <w:ind w:left="360"/>
        <w:rPr>
          <w:rFonts w:hint="eastAsia"/>
        </w:rPr>
      </w:pPr>
      <w:r>
        <w:rPr>
          <w:rStyle w:val="Fuentedeprrafopredeter1"/>
          <w:b/>
        </w:rPr>
        <w:lastRenderedPageBreak/>
        <w:t xml:space="preserve">CAPTURA CÓDIGO FUENTE </w:t>
      </w:r>
      <w:r>
        <w:t xml:space="preserve">: </w:t>
      </w:r>
      <w:r>
        <w:rPr>
          <w:rStyle w:val="codigo"/>
        </w:rPr>
        <w:t>pmv-OpenMP-a.c</w:t>
      </w:r>
    </w:p>
    <w:tbl>
      <w:tblPr>
        <w:tblW w:w="9955" w:type="dxa"/>
        <w:tblInd w:w="-5" w:type="dxa"/>
        <w:tblLayout w:type="fixed"/>
        <w:tblCellMar>
          <w:left w:w="10" w:type="dxa"/>
          <w:right w:w="10" w:type="dxa"/>
        </w:tblCellMar>
        <w:tblLook w:val="0000" w:firstRow="0" w:lastRow="0" w:firstColumn="0" w:lastColumn="0" w:noHBand="0" w:noVBand="0"/>
      </w:tblPr>
      <w:tblGrid>
        <w:gridCol w:w="9955"/>
      </w:tblGrid>
      <w:tr w:rsidR="001868BC" w14:paraId="657B2BF7" w14:textId="77777777">
        <w:tc>
          <w:tcPr>
            <w:tcW w:w="99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D09BB" w14:textId="0F09C4DC" w:rsidR="001868BC" w:rsidRDefault="00472D55">
            <w:pPr>
              <w:pStyle w:val="CodigoListado"/>
              <w:rPr>
                <w:rFonts w:hint="eastAsia"/>
              </w:rPr>
            </w:pPr>
            <w:r>
              <w:rPr>
                <w:rFonts w:hint="eastAsia"/>
                <w:noProof/>
                <w:lang w:val="es-ES_tradnl" w:eastAsia="es-ES_tradnl"/>
              </w:rPr>
              <w:drawing>
                <wp:inline distT="0" distB="0" distL="0" distR="0" wp14:anchorId="6F93747A" wp14:editId="6388B80D">
                  <wp:extent cx="6179185" cy="3257550"/>
                  <wp:effectExtent l="0" t="0" r="0" b="0"/>
                  <wp:docPr id="27" name="Imagen 27" descr="capturas/ejer9/Captura%20de%20pantalla%20de%202021-05-01%2018-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as/ejer9/Captura%20de%20pantalla%20de%202021-05-01%2018-58-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9185" cy="3257550"/>
                          </a:xfrm>
                          <a:prstGeom prst="rect">
                            <a:avLst/>
                          </a:prstGeom>
                          <a:noFill/>
                          <a:ln>
                            <a:noFill/>
                          </a:ln>
                        </pic:spPr>
                      </pic:pic>
                    </a:graphicData>
                  </a:graphic>
                </wp:inline>
              </w:drawing>
            </w:r>
          </w:p>
        </w:tc>
      </w:tr>
    </w:tbl>
    <w:p w14:paraId="41528530" w14:textId="77777777" w:rsidR="001868BC" w:rsidRDefault="001868BC">
      <w:pPr>
        <w:ind w:left="360"/>
        <w:rPr>
          <w:rFonts w:hint="eastAsia"/>
          <w:b/>
        </w:rPr>
      </w:pPr>
    </w:p>
    <w:p w14:paraId="15CC4FD7" w14:textId="77777777" w:rsidR="001868BC" w:rsidRDefault="000F55CF">
      <w:pPr>
        <w:ind w:left="360"/>
        <w:rPr>
          <w:rFonts w:hint="eastAsia"/>
        </w:rPr>
      </w:pPr>
      <w:r>
        <w:rPr>
          <w:rStyle w:val="Fuentedeprrafopredeter1"/>
          <w:b/>
        </w:rPr>
        <w:t>CAPTURA CÓDIGO FUENTE</w:t>
      </w:r>
      <w:r>
        <w:t xml:space="preserve">: </w:t>
      </w:r>
      <w:r>
        <w:rPr>
          <w:rStyle w:val="codigo"/>
        </w:rPr>
        <w:t>pmv-OpenMP-b.c</w:t>
      </w:r>
    </w:p>
    <w:tbl>
      <w:tblPr>
        <w:tblW w:w="9989" w:type="dxa"/>
        <w:tblInd w:w="-5" w:type="dxa"/>
        <w:tblLayout w:type="fixed"/>
        <w:tblCellMar>
          <w:left w:w="10" w:type="dxa"/>
          <w:right w:w="10" w:type="dxa"/>
        </w:tblCellMar>
        <w:tblLook w:val="0000" w:firstRow="0" w:lastRow="0" w:firstColumn="0" w:lastColumn="0" w:noHBand="0" w:noVBand="0"/>
      </w:tblPr>
      <w:tblGrid>
        <w:gridCol w:w="9989"/>
      </w:tblGrid>
      <w:tr w:rsidR="001868BC" w14:paraId="0DB9C1C6" w14:textId="77777777">
        <w:tc>
          <w:tcPr>
            <w:tcW w:w="9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FB6EE" w14:textId="3F52FBE5" w:rsidR="001868BC" w:rsidRDefault="00FD10BE">
            <w:pPr>
              <w:pStyle w:val="CodigoListado"/>
              <w:rPr>
                <w:rFonts w:hint="eastAsia"/>
              </w:rPr>
            </w:pPr>
            <w:r>
              <w:rPr>
                <w:rFonts w:hint="eastAsia"/>
                <w:noProof/>
                <w:lang w:val="es-ES_tradnl" w:eastAsia="es-ES_tradnl"/>
              </w:rPr>
              <w:drawing>
                <wp:inline distT="0" distB="0" distL="0" distR="0" wp14:anchorId="7497EE25" wp14:editId="0F29529D">
                  <wp:extent cx="6207760" cy="3371850"/>
                  <wp:effectExtent l="0" t="0" r="0" b="6350"/>
                  <wp:docPr id="28" name="Imagen 28" descr="capturas/ejer9/Captura%20de%20pantalla%20de%202021-05-01%2018-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as/ejer9/Captura%20de%20pantalla%20de%202021-05-01%2018-58-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7760" cy="3371850"/>
                          </a:xfrm>
                          <a:prstGeom prst="rect">
                            <a:avLst/>
                          </a:prstGeom>
                          <a:noFill/>
                          <a:ln>
                            <a:noFill/>
                          </a:ln>
                        </pic:spPr>
                      </pic:pic>
                    </a:graphicData>
                  </a:graphic>
                </wp:inline>
              </w:drawing>
            </w:r>
          </w:p>
        </w:tc>
      </w:tr>
    </w:tbl>
    <w:p w14:paraId="2A4B7F54" w14:textId="77777777" w:rsidR="001868BC" w:rsidRDefault="001868BC">
      <w:pPr>
        <w:rPr>
          <w:rFonts w:hint="eastAsia"/>
          <w:b/>
        </w:rPr>
      </w:pPr>
    </w:p>
    <w:p w14:paraId="6C442443" w14:textId="77777777" w:rsidR="001868BC" w:rsidRDefault="001868BC">
      <w:pPr>
        <w:ind w:left="360"/>
        <w:rPr>
          <w:rFonts w:hint="eastAsia"/>
          <w:b/>
        </w:rPr>
      </w:pPr>
    </w:p>
    <w:p w14:paraId="0D30218B" w14:textId="77777777" w:rsidR="001868BC" w:rsidRDefault="000F55CF">
      <w:pPr>
        <w:ind w:left="360"/>
        <w:rPr>
          <w:b/>
        </w:rPr>
      </w:pPr>
      <w:r>
        <w:rPr>
          <w:b/>
        </w:rPr>
        <w:t>CAPTURAS DE PANTALLA:</w:t>
      </w:r>
    </w:p>
    <w:p w14:paraId="7397137F" w14:textId="77777777" w:rsidR="00FD10BE" w:rsidRDefault="00FD10BE">
      <w:pPr>
        <w:ind w:left="360"/>
        <w:rPr>
          <w:b/>
        </w:rPr>
      </w:pPr>
    </w:p>
    <w:p w14:paraId="69F8D35F" w14:textId="7CCA3309" w:rsidR="00FD10BE" w:rsidRPr="00FD10BE" w:rsidRDefault="00FD10BE" w:rsidP="00FD10BE">
      <w:pPr>
        <w:rPr>
          <w:rFonts w:hint="eastAsia"/>
          <w:b/>
        </w:rPr>
      </w:pPr>
      <w:r>
        <w:t xml:space="preserve">Ejecución </w:t>
      </w:r>
      <w:r>
        <w:rPr>
          <w:b/>
        </w:rPr>
        <w:t>a)</w:t>
      </w:r>
    </w:p>
    <w:p w14:paraId="3DFDFC55" w14:textId="77777777" w:rsidR="00FD10BE" w:rsidRDefault="00FD10BE">
      <w:pPr>
        <w:pStyle w:val="Listavistosa-nfasis11"/>
        <w:spacing w:before="60"/>
        <w:rPr>
          <w:lang w:val="es-ES"/>
        </w:rPr>
      </w:pPr>
      <w:r>
        <w:rPr>
          <w:noProof/>
          <w:lang w:val="es-ES_tradnl" w:eastAsia="es-ES_tradnl" w:bidi="ar-SA"/>
        </w:rPr>
        <w:drawing>
          <wp:inline distT="0" distB="0" distL="0" distR="0" wp14:anchorId="3B733D4E" wp14:editId="5AAB6DDF">
            <wp:extent cx="6329680" cy="949960"/>
            <wp:effectExtent l="0" t="0" r="0" b="0"/>
            <wp:docPr id="29" name="Imagen 29" descr="capturas/ejer9/Captura%20de%20pantalla%20de%202021-05-01%2018-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as/ejer9/Captura%20de%20pantalla%20de%202021-05-01%2018-04-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9680" cy="949960"/>
                    </a:xfrm>
                    <a:prstGeom prst="rect">
                      <a:avLst/>
                    </a:prstGeom>
                    <a:noFill/>
                    <a:ln>
                      <a:noFill/>
                    </a:ln>
                  </pic:spPr>
                </pic:pic>
              </a:graphicData>
            </a:graphic>
          </wp:inline>
        </w:drawing>
      </w:r>
    </w:p>
    <w:p w14:paraId="3846C1E1" w14:textId="77777777" w:rsidR="006278C4" w:rsidRDefault="006278C4" w:rsidP="00FD10BE">
      <w:pPr>
        <w:pStyle w:val="Listavistosa-nfasis11"/>
        <w:spacing w:before="60"/>
        <w:rPr>
          <w:lang w:val="es-ES"/>
        </w:rPr>
      </w:pPr>
    </w:p>
    <w:p w14:paraId="70ADBB5A" w14:textId="4F1BABB5" w:rsidR="00FD10BE" w:rsidRDefault="00FD10BE" w:rsidP="00FD10BE">
      <w:pPr>
        <w:pStyle w:val="Listavistosa-nfasis11"/>
        <w:spacing w:before="60"/>
        <w:rPr>
          <w:lang w:val="es-ES"/>
        </w:rPr>
      </w:pPr>
      <w:bookmarkStart w:id="0" w:name="_GoBack"/>
      <w:bookmarkEnd w:id="0"/>
      <w:r>
        <w:rPr>
          <w:lang w:val="es-ES"/>
        </w:rPr>
        <w:lastRenderedPageBreak/>
        <w:t xml:space="preserve">Ejecución </w:t>
      </w:r>
      <w:r w:rsidRPr="00FD10BE">
        <w:rPr>
          <w:b/>
          <w:lang w:val="es-ES"/>
        </w:rPr>
        <w:t>b)</w:t>
      </w:r>
    </w:p>
    <w:p w14:paraId="0A838713" w14:textId="53C61202" w:rsidR="001868BC" w:rsidRDefault="00FD10BE">
      <w:pPr>
        <w:pStyle w:val="Listavistosa-nfasis11"/>
        <w:spacing w:before="60"/>
        <w:rPr>
          <w:lang w:val="es-ES"/>
        </w:rPr>
      </w:pPr>
      <w:r>
        <w:rPr>
          <w:noProof/>
          <w:lang w:val="es-ES_tradnl" w:eastAsia="es-ES_tradnl" w:bidi="ar-SA"/>
        </w:rPr>
        <w:drawing>
          <wp:inline distT="0" distB="0" distL="0" distR="0" wp14:anchorId="6DCF8764" wp14:editId="38C5F6E5">
            <wp:extent cx="6329680" cy="942975"/>
            <wp:effectExtent l="0" t="0" r="0" b="0"/>
            <wp:docPr id="30" name="Imagen 30" descr="capturas/ejer9/Captura%20de%20pantalla%20de%202021-05-01%2018-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as/ejer9/Captura%20de%20pantalla%20de%202021-05-01%2018-04-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9680" cy="942975"/>
                    </a:xfrm>
                    <a:prstGeom prst="rect">
                      <a:avLst/>
                    </a:prstGeom>
                    <a:noFill/>
                    <a:ln>
                      <a:noFill/>
                    </a:ln>
                  </pic:spPr>
                </pic:pic>
              </a:graphicData>
            </a:graphic>
          </wp:inline>
        </w:drawing>
      </w:r>
    </w:p>
    <w:p w14:paraId="72E19281" w14:textId="77777777" w:rsidR="001868BC" w:rsidRDefault="000F55CF">
      <w:pPr>
        <w:pStyle w:val="Listavistosa-nfasis11"/>
        <w:numPr>
          <w:ilvl w:val="0"/>
          <w:numId w:val="22"/>
        </w:numPr>
        <w:spacing w:before="60"/>
        <w:ind w:left="0" w:firstLine="0"/>
      </w:pPr>
      <w:r>
        <w:rPr>
          <w:rStyle w:val="Fuentedeprrafopredeter1"/>
          <w:lang w:val="es-ES"/>
        </w:rPr>
        <w:t xml:space="preserve">A partir de la segunda versión de código paralelo desarrollado en el ejercicio anterior, implementar una versión paralela del producto matriz por vector con OpenMP que use para comunicación/sincronización la cláusula </w:t>
      </w:r>
      <w:r>
        <w:rPr>
          <w:rStyle w:val="codigo"/>
        </w:rPr>
        <w:t>reduction</w:t>
      </w:r>
      <w:r>
        <w:rPr>
          <w:rStyle w:val="Fuentedeprrafopredeter1"/>
          <w:lang w:val="es-ES"/>
        </w:rPr>
        <w:t>. Respecto a este ejercicio:</w:t>
      </w:r>
    </w:p>
    <w:p w14:paraId="52BE5E51" w14:textId="77777777" w:rsidR="001868BC" w:rsidRDefault="000F55CF">
      <w:pPr>
        <w:pStyle w:val="Listavistosa-nfasis11"/>
        <w:numPr>
          <w:ilvl w:val="1"/>
          <w:numId w:val="23"/>
        </w:numPr>
        <w:spacing w:before="60"/>
        <w:ind w:left="0" w:firstLine="0"/>
        <w:rPr>
          <w:lang w:val="es-ES"/>
        </w:rPr>
      </w:pPr>
      <w:r>
        <w:rPr>
          <w:lang w:val="es-ES"/>
        </w:rPr>
        <w:t>Anote en su cuaderno de prácticas todos los errores de compilación que se han generado durante la realización del ejercicio y explique cómo los ha resuelto (especifique qué ayudas externas ha usado o recibido).</w:t>
      </w:r>
    </w:p>
    <w:p w14:paraId="3E6B46B5" w14:textId="402BD784" w:rsidR="00FD10BE" w:rsidRDefault="000F55CF" w:rsidP="00FD10BE">
      <w:pPr>
        <w:pStyle w:val="Listavistosa-nfasis11"/>
        <w:numPr>
          <w:ilvl w:val="1"/>
          <w:numId w:val="23"/>
        </w:numPr>
        <w:spacing w:before="60"/>
        <w:ind w:left="0" w:firstLine="0"/>
        <w:rPr>
          <w:lang w:val="es-ES"/>
        </w:rPr>
      </w:pPr>
      <w:r>
        <w:rPr>
          <w:lang w:val="es-ES"/>
        </w:rPr>
        <w:t>Anote todos los errores en tiempo de ejecución que se han generado durante la realización del ejercicio y explique cómo los ha resuelto (especifique qué ayudas externas ha usado o recibido).</w:t>
      </w:r>
    </w:p>
    <w:p w14:paraId="4BA6FD79" w14:textId="77777777" w:rsidR="00FD10BE" w:rsidRDefault="00FD10BE" w:rsidP="00FD10BE">
      <w:pPr>
        <w:pStyle w:val="Listavistosa-nfasis11"/>
        <w:spacing w:before="60"/>
        <w:rPr>
          <w:lang w:val="es-ES"/>
        </w:rPr>
      </w:pPr>
    </w:p>
    <w:p w14:paraId="445B970F" w14:textId="77777777" w:rsidR="00A110C6" w:rsidRDefault="00A110C6" w:rsidP="00A110C6">
      <w:pPr>
        <w:ind w:left="360"/>
        <w:rPr>
          <w:rFonts w:hint="eastAsia"/>
        </w:rPr>
      </w:pPr>
      <w:r>
        <w:rPr>
          <w:rStyle w:val="Fuentedeprrafopredeter1"/>
          <w:b/>
        </w:rPr>
        <w:t>RESPUESTA</w:t>
      </w:r>
      <w:r>
        <w:t>:</w:t>
      </w:r>
    </w:p>
    <w:p w14:paraId="6056DC07" w14:textId="6AFE67D6" w:rsidR="00FD10BE" w:rsidRDefault="00FD10BE" w:rsidP="00FD10BE">
      <w:pPr>
        <w:pStyle w:val="Listavistosa-nfasis11"/>
        <w:spacing w:before="60"/>
        <w:rPr>
          <w:b/>
          <w:lang w:val="es-ES"/>
        </w:rPr>
      </w:pPr>
      <w:r>
        <w:rPr>
          <w:b/>
          <w:lang w:val="es-ES"/>
        </w:rPr>
        <w:t>Errores:</w:t>
      </w:r>
    </w:p>
    <w:p w14:paraId="7F43E6E9" w14:textId="0F1AFB92" w:rsidR="00FD10BE" w:rsidRPr="00FD10BE" w:rsidRDefault="00FD10BE" w:rsidP="00FD10BE">
      <w:pPr>
        <w:pStyle w:val="Listavistosa-nfasis11"/>
        <w:spacing w:before="60"/>
        <w:rPr>
          <w:lang w:val="es-ES"/>
        </w:rPr>
      </w:pPr>
      <w:r>
        <w:rPr>
          <w:lang w:val="es-ES"/>
        </w:rPr>
        <w:t>El principal error que me ha tenido un tiempo pensando cómo solucionarlo ya que no encontraba la línea de código, ha sido el que se muestra en la imagen siguiente:</w:t>
      </w:r>
    </w:p>
    <w:p w14:paraId="6BBF004D" w14:textId="7DB88BBE" w:rsidR="00FD10BE" w:rsidRDefault="00FD10BE" w:rsidP="00FD10BE">
      <w:pPr>
        <w:pStyle w:val="Listavistosa-nfasis11"/>
        <w:spacing w:before="60"/>
        <w:rPr>
          <w:lang w:val="es-ES"/>
        </w:rPr>
      </w:pPr>
      <w:r>
        <w:rPr>
          <w:noProof/>
          <w:lang w:val="es-ES_tradnl" w:eastAsia="es-ES_tradnl" w:bidi="ar-SA"/>
        </w:rPr>
        <w:drawing>
          <wp:inline distT="0" distB="0" distL="0" distR="0" wp14:anchorId="2BD5E738" wp14:editId="48141819">
            <wp:extent cx="6336665" cy="4864735"/>
            <wp:effectExtent l="0" t="0" r="0" b="12065"/>
            <wp:docPr id="32" name="Imagen 32" descr="capturas/ejer10/Captura%20de%20pantalla%20de%202021-05-01%2018-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as/ejer10/Captura%20de%20pantalla%20de%202021-05-01%2018-12-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6665" cy="4864735"/>
                    </a:xfrm>
                    <a:prstGeom prst="rect">
                      <a:avLst/>
                    </a:prstGeom>
                    <a:noFill/>
                    <a:ln>
                      <a:noFill/>
                    </a:ln>
                  </pic:spPr>
                </pic:pic>
              </a:graphicData>
            </a:graphic>
          </wp:inline>
        </w:drawing>
      </w:r>
    </w:p>
    <w:p w14:paraId="1931D919" w14:textId="77777777" w:rsidR="00FD10BE" w:rsidRDefault="00FD10BE" w:rsidP="00FD10BE">
      <w:pPr>
        <w:pStyle w:val="Listavistosa-nfasis11"/>
        <w:spacing w:before="60"/>
        <w:rPr>
          <w:lang w:val="es-ES"/>
        </w:rPr>
      </w:pPr>
    </w:p>
    <w:p w14:paraId="3F1153BC" w14:textId="330C86A0" w:rsidR="00FD10BE" w:rsidRDefault="00FD10BE" w:rsidP="00FD10BE">
      <w:pPr>
        <w:pStyle w:val="Listavistosa-nfasis11"/>
        <w:spacing w:before="60"/>
        <w:rPr>
          <w:lang w:val="es-ES"/>
        </w:rPr>
      </w:pPr>
      <w:r>
        <w:rPr>
          <w:lang w:val="es-ES"/>
        </w:rPr>
        <w:t>El problema era que el resultado de v2 era siempre 0 salvo en la última posición por lo que para solucionarlo, simplemente había que eliminar dicha línea de código.</w:t>
      </w:r>
    </w:p>
    <w:p w14:paraId="6018D0BB" w14:textId="77777777" w:rsidR="00FD10BE" w:rsidRDefault="00FD10BE" w:rsidP="00FD10BE">
      <w:pPr>
        <w:pStyle w:val="Listavistosa-nfasis11"/>
        <w:spacing w:before="60"/>
        <w:rPr>
          <w:lang w:val="es-ES"/>
        </w:rPr>
      </w:pPr>
    </w:p>
    <w:p w14:paraId="197B70B4" w14:textId="7F60251A" w:rsidR="00FD10BE" w:rsidRDefault="00FD10BE" w:rsidP="00FD10BE">
      <w:pPr>
        <w:pStyle w:val="Listavistosa-nfasis11"/>
        <w:spacing w:before="60"/>
        <w:rPr>
          <w:lang w:val="es-ES"/>
        </w:rPr>
      </w:pPr>
      <w:r>
        <w:rPr>
          <w:lang w:val="es-ES"/>
        </w:rPr>
        <w:lastRenderedPageBreak/>
        <w:t>Se muestra la parte módificada del código anterior:</w:t>
      </w:r>
    </w:p>
    <w:p w14:paraId="6499E7D8" w14:textId="12A98CE7" w:rsidR="00FD10BE" w:rsidRPr="00FD10BE" w:rsidRDefault="00FD10BE" w:rsidP="00FD10BE">
      <w:pPr>
        <w:pStyle w:val="Listavistosa-nfasis11"/>
        <w:spacing w:before="60"/>
        <w:rPr>
          <w:lang w:val="es-ES"/>
        </w:rPr>
      </w:pPr>
    </w:p>
    <w:p w14:paraId="4D6E7B2F" w14:textId="77777777" w:rsidR="001868BC" w:rsidRDefault="000F55CF">
      <w:pPr>
        <w:ind w:left="360"/>
        <w:rPr>
          <w:rFonts w:hint="eastAsia"/>
        </w:rPr>
      </w:pPr>
      <w:r>
        <w:rPr>
          <w:rStyle w:val="Fuentedeprrafopredeter1"/>
          <w:b/>
        </w:rPr>
        <w:t>CAPTURA CÓDIGO FUENTE</w:t>
      </w:r>
      <w:r>
        <w:t xml:space="preserve">: </w:t>
      </w:r>
      <w:r>
        <w:rPr>
          <w:rStyle w:val="codigo"/>
        </w:rPr>
        <w:t>pmv-OpenmMP-reduction.c</w:t>
      </w:r>
    </w:p>
    <w:tbl>
      <w:tblPr>
        <w:tblW w:w="9938" w:type="dxa"/>
        <w:tblInd w:w="-5" w:type="dxa"/>
        <w:tblLayout w:type="fixed"/>
        <w:tblCellMar>
          <w:left w:w="10" w:type="dxa"/>
          <w:right w:w="10" w:type="dxa"/>
        </w:tblCellMar>
        <w:tblLook w:val="0000" w:firstRow="0" w:lastRow="0" w:firstColumn="0" w:lastColumn="0" w:noHBand="0" w:noVBand="0"/>
      </w:tblPr>
      <w:tblGrid>
        <w:gridCol w:w="9938"/>
      </w:tblGrid>
      <w:tr w:rsidR="001868BC" w14:paraId="09A3A918" w14:textId="77777777">
        <w:tc>
          <w:tcPr>
            <w:tcW w:w="9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8A6CC" w14:textId="38F408C4" w:rsidR="001868BC" w:rsidRDefault="00FD10BE">
            <w:pPr>
              <w:pStyle w:val="CodigoListado"/>
              <w:rPr>
                <w:rFonts w:hint="eastAsia"/>
              </w:rPr>
            </w:pPr>
            <w:r>
              <w:rPr>
                <w:rFonts w:hint="eastAsia"/>
                <w:noProof/>
                <w:lang w:val="es-ES_tradnl" w:eastAsia="es-ES_tradnl"/>
              </w:rPr>
              <w:drawing>
                <wp:inline distT="0" distB="0" distL="0" distR="0" wp14:anchorId="710C347D" wp14:editId="3656BF42">
                  <wp:extent cx="6165215" cy="3450590"/>
                  <wp:effectExtent l="0" t="0" r="6985" b="3810"/>
                  <wp:docPr id="31" name="Imagen 31" descr="capturas/ejer10/Captura%20de%20pantalla%20de%202021-05-01%2018-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as/ejer10/Captura%20de%20pantalla%20de%202021-05-01%2018-59-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5215" cy="3450590"/>
                          </a:xfrm>
                          <a:prstGeom prst="rect">
                            <a:avLst/>
                          </a:prstGeom>
                          <a:noFill/>
                          <a:ln>
                            <a:noFill/>
                          </a:ln>
                        </pic:spPr>
                      </pic:pic>
                    </a:graphicData>
                  </a:graphic>
                </wp:inline>
              </w:drawing>
            </w:r>
          </w:p>
        </w:tc>
      </w:tr>
    </w:tbl>
    <w:p w14:paraId="669AAE0C" w14:textId="77777777" w:rsidR="001868BC" w:rsidRDefault="001868BC">
      <w:pPr>
        <w:ind w:left="360"/>
        <w:rPr>
          <w:rFonts w:hint="eastAsia"/>
          <w:b/>
        </w:rPr>
      </w:pPr>
    </w:p>
    <w:p w14:paraId="30DC37BA" w14:textId="77777777" w:rsidR="001868BC" w:rsidRDefault="001868BC">
      <w:pPr>
        <w:ind w:left="360"/>
        <w:rPr>
          <w:rFonts w:hint="eastAsia"/>
          <w:b/>
        </w:rPr>
      </w:pPr>
    </w:p>
    <w:p w14:paraId="0B529910" w14:textId="77777777" w:rsidR="001868BC" w:rsidRDefault="000F55CF">
      <w:pPr>
        <w:ind w:left="360"/>
        <w:rPr>
          <w:rFonts w:hint="eastAsia"/>
          <w:b/>
        </w:rPr>
      </w:pPr>
      <w:r>
        <w:rPr>
          <w:b/>
        </w:rPr>
        <w:t>CAPTURAS DE PANTALLA:</w:t>
      </w:r>
    </w:p>
    <w:p w14:paraId="7AC6C104" w14:textId="411151A2" w:rsidR="001868BC" w:rsidRDefault="00FD10BE">
      <w:pPr>
        <w:pStyle w:val="Listavistosa-nfasis11"/>
        <w:spacing w:before="60"/>
        <w:rPr>
          <w:lang w:val="es-ES"/>
        </w:rPr>
      </w:pPr>
      <w:r>
        <w:rPr>
          <w:noProof/>
          <w:lang w:val="es-ES_tradnl" w:eastAsia="es-ES_tradnl" w:bidi="ar-SA"/>
        </w:rPr>
        <w:drawing>
          <wp:inline distT="0" distB="0" distL="0" distR="0" wp14:anchorId="3DBBA5FD" wp14:editId="56922E91">
            <wp:extent cx="6343650" cy="964565"/>
            <wp:effectExtent l="0" t="0" r="6350" b="635"/>
            <wp:docPr id="33" name="Imagen 33" descr="capturas/ejer10/Captura%20de%20pantalla%20de%202021-05-01%2018-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as/ejer10/Captura%20de%20pantalla%20de%202021-05-01%2018-14-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3650" cy="964565"/>
                    </a:xfrm>
                    <a:prstGeom prst="rect">
                      <a:avLst/>
                    </a:prstGeom>
                    <a:noFill/>
                    <a:ln>
                      <a:noFill/>
                    </a:ln>
                  </pic:spPr>
                </pic:pic>
              </a:graphicData>
            </a:graphic>
          </wp:inline>
        </w:drawing>
      </w:r>
    </w:p>
    <w:p w14:paraId="35E7BE39" w14:textId="35F0A3D5" w:rsidR="001868BC" w:rsidRDefault="00B56F55" w:rsidP="00B56F55">
      <w:pPr>
        <w:pStyle w:val="Prrafodelista1"/>
        <w:numPr>
          <w:ilvl w:val="0"/>
          <w:numId w:val="23"/>
        </w:numPr>
        <w:ind w:left="0" w:firstLine="0"/>
      </w:pPr>
      <w:r>
        <w:rPr>
          <w:rStyle w:val="Fuentedeprrafopredeter1"/>
        </w:rPr>
        <w:t>(</w:t>
      </w:r>
      <w:r>
        <w:rPr>
          <w:rStyle w:val="Fuentedeprrafopredeter1"/>
          <w:b/>
        </w:rPr>
        <w:t xml:space="preserve">NO REALIZADO) </w:t>
      </w:r>
      <w:r w:rsidR="000F55CF" w:rsidRPr="00B56F55">
        <w:rPr>
          <w:rStyle w:val="Fuentedeprrafopredeter1"/>
          <w:rFonts w:ascii="Liberation Serif" w:hAnsi="Liberation Serif"/>
          <w:lang w:val="es-ES"/>
        </w:rPr>
        <w:t>Realizar una tabla y una gráfica que permitan comparar la escalabilidad (ganancia en velocidad en función del número de cores) en atcgrid4, en uno de los nodos de la cola ac y en su PC del mejor código paralelo de los tres implementados en los ejercicios anteriores para dos tamaños (N) distintos (consulte la Lección 6/Tema 2). Usar -O2 al compilar. Justificar por qué el código escogido es el mejor. NOTA: Nunca ejecute en atcgrid código que imprima todos los componentes del resultado.</w:t>
      </w:r>
    </w:p>
    <w:p w14:paraId="16796FA5" w14:textId="77777777" w:rsidR="001868BC" w:rsidRDefault="001868BC">
      <w:pPr>
        <w:pStyle w:val="Prrafodelista1"/>
        <w:ind w:left="0"/>
        <w:rPr>
          <w:rFonts w:ascii="Liberation Serif" w:hAnsi="Liberation Serif"/>
          <w:lang w:val="es-ES"/>
        </w:rPr>
      </w:pPr>
    </w:p>
    <w:p w14:paraId="4BBCC5BD" w14:textId="77777777" w:rsidR="001868BC" w:rsidRDefault="000F55CF">
      <w:pPr>
        <w:ind w:left="360"/>
        <w:rPr>
          <w:rFonts w:hint="eastAsia"/>
          <w:b/>
        </w:rPr>
      </w:pPr>
      <w:r>
        <w:rPr>
          <w:b/>
        </w:rPr>
        <w:t>CAPTURAS DE PANTALLA (que justifique el código elegido):</w:t>
      </w:r>
    </w:p>
    <w:p w14:paraId="23FAB15D" w14:textId="77777777" w:rsidR="001868BC" w:rsidRDefault="001868BC">
      <w:pPr>
        <w:ind w:left="360"/>
        <w:rPr>
          <w:rFonts w:hint="eastAsia"/>
          <w:b/>
        </w:rPr>
      </w:pPr>
    </w:p>
    <w:p w14:paraId="6372FE1F" w14:textId="77777777" w:rsidR="001868BC" w:rsidRDefault="000F55CF">
      <w:pPr>
        <w:ind w:left="360"/>
        <w:rPr>
          <w:rFonts w:hint="eastAsia"/>
          <w:b/>
        </w:rPr>
      </w:pPr>
      <w:r>
        <w:rPr>
          <w:b/>
        </w:rPr>
        <w:t>JUSTIFICAR AHORA EN BASE AL CÓDIGO LA DIFERENCIA EN TIEMPOS:</w:t>
      </w:r>
    </w:p>
    <w:p w14:paraId="4D8BD416" w14:textId="77777777" w:rsidR="001868BC" w:rsidRDefault="001868BC">
      <w:pPr>
        <w:ind w:left="360"/>
        <w:rPr>
          <w:rFonts w:hint="eastAsia"/>
          <w:b/>
        </w:rPr>
      </w:pPr>
    </w:p>
    <w:p w14:paraId="08542E41" w14:textId="77777777" w:rsidR="001868BC" w:rsidRDefault="000F55CF">
      <w:pPr>
        <w:ind w:left="360"/>
        <w:rPr>
          <w:rFonts w:hint="eastAsia"/>
        </w:rPr>
      </w:pPr>
      <w:r>
        <w:rPr>
          <w:rStyle w:val="Fuentedeprrafopredeter1"/>
          <w:b/>
        </w:rPr>
        <w:t xml:space="preserve">CAPTURA DE PANTALLA del script </w:t>
      </w:r>
      <w:r>
        <w:rPr>
          <w:rStyle w:val="codigo"/>
        </w:rPr>
        <w:t>pmv-OpenmMP-script.sh</w:t>
      </w: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1868BC" w14:paraId="4BF10DA9" w14:textId="77777777">
        <w:trPr>
          <w:trHeight w:val="556"/>
        </w:trPr>
        <w:tc>
          <w:tcPr>
            <w:tcW w:w="10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7F3A6C" w14:textId="77777777" w:rsidR="001868BC" w:rsidRDefault="001868BC">
            <w:pPr>
              <w:ind w:left="360"/>
              <w:rPr>
                <w:rFonts w:hint="eastAsia"/>
                <w:b/>
              </w:rPr>
            </w:pPr>
          </w:p>
        </w:tc>
      </w:tr>
    </w:tbl>
    <w:p w14:paraId="79A5F0B8" w14:textId="77777777" w:rsidR="001868BC" w:rsidRDefault="001868BC">
      <w:pPr>
        <w:ind w:left="360"/>
        <w:rPr>
          <w:rFonts w:hint="eastAsia"/>
          <w:b/>
        </w:rPr>
      </w:pPr>
    </w:p>
    <w:p w14:paraId="6E10CB5C" w14:textId="77777777" w:rsidR="001868BC" w:rsidRDefault="000F55CF">
      <w:pPr>
        <w:pStyle w:val="ParrafoNegro"/>
        <w:ind w:left="0"/>
      </w:pPr>
      <w:r>
        <w:rPr>
          <w:rStyle w:val="Fuentedeprrafopredeter1"/>
          <w:lang w:val="es-ES"/>
        </w:rPr>
        <w:t xml:space="preserve">       </w:t>
      </w:r>
      <w:r>
        <w:rPr>
          <w:rStyle w:val="Fuentedeprrafopredeter1"/>
          <w:sz w:val="22"/>
          <w:lang w:val="es-ES"/>
        </w:rPr>
        <w:t>CAPTURAS DE PANTALLA (mostrar la ejecución en atcgrid – envío(s) a la cola):</w:t>
      </w:r>
    </w:p>
    <w:p w14:paraId="155686D4" w14:textId="77777777" w:rsidR="001868BC" w:rsidRDefault="001868BC">
      <w:pPr>
        <w:ind w:left="360"/>
        <w:rPr>
          <w:rFonts w:hint="eastAsia"/>
          <w:b/>
        </w:rPr>
      </w:pPr>
    </w:p>
    <w:p w14:paraId="337F36FA" w14:textId="77777777" w:rsidR="001868BC" w:rsidRDefault="000F55CF">
      <w:pPr>
        <w:ind w:left="360"/>
        <w:rPr>
          <w:rFonts w:hint="eastAsia"/>
        </w:rPr>
      </w:pPr>
      <w:r>
        <w:rPr>
          <w:rStyle w:val="Fuentedeprrafopredeter1"/>
          <w:b/>
        </w:rPr>
        <w:t>TABLA (con tiempos y ganancia) Y GRÁFICA (con ganancia)</w:t>
      </w:r>
      <w:r>
        <w:t>:</w:t>
      </w:r>
    </w:p>
    <w:p w14:paraId="326CE4FF" w14:textId="77777777" w:rsidR="001868BC" w:rsidRDefault="001868BC">
      <w:pPr>
        <w:ind w:left="360"/>
        <w:rPr>
          <w:rFonts w:hint="eastAsia"/>
        </w:rPr>
      </w:pPr>
    </w:p>
    <w:p w14:paraId="1699CBC1" w14:textId="77777777" w:rsidR="001868BC" w:rsidRDefault="000F55CF">
      <w:pPr>
        <w:rPr>
          <w:rFonts w:hint="eastAsia"/>
        </w:rPr>
      </w:pPr>
      <w:r>
        <w:rPr>
          <w:rStyle w:val="Fuentedeprrafopredeter1"/>
          <w:noProof/>
          <w:lang w:val="es-ES_tradnl" w:eastAsia="es-ES_tradnl"/>
        </w:rPr>
        <w:lastRenderedPageBreak/>
        <mc:AlternateContent>
          <mc:Choice Requires="wps">
            <w:drawing>
              <wp:inline distT="0" distB="0" distL="0" distR="0" wp14:anchorId="3EB7D2D3" wp14:editId="2D1FC531">
                <wp:extent cx="6562091" cy="5286375"/>
                <wp:effectExtent l="0" t="0" r="0" b="9525"/>
                <wp:docPr id="1" name="Marco1"/>
                <wp:cNvGraphicFramePr/>
                <a:graphic xmlns:a="http://schemas.openxmlformats.org/drawingml/2006/main">
                  <a:graphicData uri="http://schemas.microsoft.com/office/word/2010/wordprocessingShape">
                    <wps:wsp>
                      <wps:cNvSpPr txBox="1"/>
                      <wps:spPr>
                        <a:xfrm>
                          <a:off x="0" y="0"/>
                          <a:ext cx="6562091" cy="5286375"/>
                        </a:xfrm>
                        <a:prstGeom prst="rect">
                          <a:avLst/>
                        </a:prstGeom>
                        <a:solidFill>
                          <a:srgbClr val="FFFFFF"/>
                        </a:solidFill>
                        <a:ln>
                          <a:noFill/>
                          <a:prstDash/>
                        </a:ln>
                      </wps:spPr>
                      <wps:txbx>
                        <w:txbxContent>
                          <w:tbl>
                            <w:tblPr>
                              <w:tblW w:w="10206" w:type="dxa"/>
                              <w:tblLayout w:type="fixed"/>
                              <w:tblCellMar>
                                <w:left w:w="10" w:type="dxa"/>
                                <w:right w:w="10" w:type="dxa"/>
                              </w:tblCellMar>
                              <w:tblLook w:val="0000" w:firstRow="0" w:lastRow="0" w:firstColumn="0" w:lastColumn="0" w:noHBand="0" w:noVBand="0"/>
                            </w:tblPr>
                            <w:tblGrid>
                              <w:gridCol w:w="10206"/>
                            </w:tblGrid>
                            <w:tr w:rsidR="001868BC" w14:paraId="08AD51B9" w14:textId="77777777">
                              <w:tc>
                                <w:tcPr>
                                  <w:tcW w:w="10206" w:type="dxa"/>
                                  <w:shd w:val="clear" w:color="auto" w:fill="auto"/>
                                  <w:tcMar>
                                    <w:top w:w="0" w:type="dxa"/>
                                    <w:left w:w="108" w:type="dxa"/>
                                    <w:bottom w:w="0" w:type="dxa"/>
                                    <w:right w:w="108" w:type="dxa"/>
                                  </w:tcMar>
                                </w:tcPr>
                                <w:p w14:paraId="580D1361" w14:textId="77777777" w:rsidR="001868BC" w:rsidRDefault="000F55CF">
                                  <w:pPr>
                                    <w:jc w:val="left"/>
                                    <w:rPr>
                                      <w:rFonts w:hint="eastAsia"/>
                                    </w:rPr>
                                  </w:pPr>
                                  <w:r>
                                    <w:rPr>
                                      <w:rStyle w:val="Fuentedeprrafopredeter1"/>
                                      <w:b/>
                                    </w:rPr>
                                    <w:t>Tabla 1.</w:t>
                                  </w:r>
                                  <w:r>
                                    <w:t xml:space="preserve"> Tiempos de ejecución del código secuencial y de la versión paralela para atcgrid y para el PC personal</w:t>
                                  </w:r>
                                </w:p>
                              </w:tc>
                            </w:tr>
                            <w:tr w:rsidR="001868BC" w14:paraId="7B19C3F3" w14:textId="77777777">
                              <w:tc>
                                <w:tcPr>
                                  <w:tcW w:w="10206" w:type="dxa"/>
                                  <w:shd w:val="clear" w:color="auto" w:fill="auto"/>
                                  <w:tcMar>
                                    <w:top w:w="0" w:type="dxa"/>
                                    <w:left w:w="108" w:type="dxa"/>
                                    <w:bottom w:w="0" w:type="dxa"/>
                                    <w:right w:w="108" w:type="dxa"/>
                                  </w:tcMar>
                                </w:tcPr>
                                <w:tbl>
                                  <w:tblPr>
                                    <w:tblW w:w="10092" w:type="dxa"/>
                                    <w:tblLayout w:type="fixed"/>
                                    <w:tblCellMar>
                                      <w:left w:w="10" w:type="dxa"/>
                                      <w:right w:w="10" w:type="dxa"/>
                                    </w:tblCellMar>
                                    <w:tblLook w:val="0000" w:firstRow="0" w:lastRow="0" w:firstColumn="0" w:lastColumn="0" w:noHBand="0" w:noVBand="0"/>
                                  </w:tblPr>
                                  <w:tblGrid>
                                    <w:gridCol w:w="1276"/>
                                    <w:gridCol w:w="851"/>
                                    <w:gridCol w:w="708"/>
                                    <w:gridCol w:w="709"/>
                                    <w:gridCol w:w="851"/>
                                    <w:gridCol w:w="708"/>
                                    <w:gridCol w:w="709"/>
                                    <w:gridCol w:w="709"/>
                                    <w:gridCol w:w="709"/>
                                    <w:gridCol w:w="708"/>
                                    <w:gridCol w:w="709"/>
                                    <w:gridCol w:w="709"/>
                                    <w:gridCol w:w="736"/>
                                  </w:tblGrid>
                                  <w:tr w:rsidR="001868BC" w14:paraId="5CCD4BDE" w14:textId="77777777">
                                    <w:trPr>
                                      <w:trHeight w:val="300"/>
                                    </w:trPr>
                                    <w:tc>
                                      <w:tcPr>
                                        <w:tcW w:w="1276" w:type="dxa"/>
                                        <w:tcBorders>
                                          <w:top w:val="single" w:sz="8" w:space="0" w:color="000000"/>
                                          <w:bottom w:val="single" w:sz="4" w:space="0" w:color="FFFFFF"/>
                                          <w:right w:val="single" w:sz="4" w:space="0" w:color="000000"/>
                                        </w:tcBorders>
                                        <w:shd w:val="clear" w:color="auto" w:fill="auto"/>
                                        <w:noWrap/>
                                        <w:tcMar>
                                          <w:top w:w="0" w:type="dxa"/>
                                          <w:left w:w="108" w:type="dxa"/>
                                          <w:bottom w:w="0" w:type="dxa"/>
                                          <w:right w:w="108" w:type="dxa"/>
                                        </w:tcMar>
                                        <w:vAlign w:val="center"/>
                                      </w:tcPr>
                                      <w:p w14:paraId="7C24E5BE" w14:textId="77777777" w:rsidR="001868BC" w:rsidRDefault="001868BC">
                                        <w:pPr>
                                          <w:widowControl/>
                                          <w:suppressAutoHyphens w:val="0"/>
                                          <w:jc w:val="center"/>
                                          <w:textAlignment w:val="auto"/>
                                          <w:rPr>
                                            <w:rFonts w:hint="eastAsia"/>
                                            <w:b/>
                                            <w:bCs/>
                                          </w:rPr>
                                        </w:pPr>
                                      </w:p>
                                    </w:tc>
                                    <w:tc>
                                      <w:tcPr>
                                        <w:tcW w:w="3119" w:type="dxa"/>
                                        <w:gridSpan w:val="4"/>
                                        <w:tcBorders>
                                          <w:top w:val="single" w:sz="8" w:space="0" w:color="000000"/>
                                          <w:left w:val="single" w:sz="4" w:space="0" w:color="000000"/>
                                          <w:bottom w:val="single" w:sz="8" w:space="0" w:color="000000"/>
                                          <w:right w:val="single" w:sz="4" w:space="0" w:color="000000"/>
                                        </w:tcBorders>
                                        <w:shd w:val="clear" w:color="auto" w:fill="auto"/>
                                        <w:noWrap/>
                                        <w:tcMar>
                                          <w:top w:w="0" w:type="dxa"/>
                                          <w:left w:w="108" w:type="dxa"/>
                                          <w:bottom w:w="0" w:type="dxa"/>
                                          <w:right w:w="108" w:type="dxa"/>
                                        </w:tcMar>
                                        <w:vAlign w:val="center"/>
                                      </w:tcPr>
                                      <w:p w14:paraId="2E8EAB6D" w14:textId="77777777" w:rsidR="001868BC" w:rsidRDefault="000F55CF">
                                        <w:pPr>
                                          <w:widowControl/>
                                          <w:suppressAutoHyphens w:val="0"/>
                                          <w:jc w:val="center"/>
                                          <w:textAlignment w:val="auto"/>
                                          <w:rPr>
                                            <w:rFonts w:hint="eastAsia"/>
                                            <w:b/>
                                            <w:bCs/>
                                          </w:rPr>
                                        </w:pPr>
                                        <w:r>
                                          <w:rPr>
                                            <w:b/>
                                            <w:bCs/>
                                          </w:rPr>
                                          <w:t>atcgrid1, atcgrid2 o atcgrid3</w:t>
                                        </w:r>
                                      </w:p>
                                    </w:tc>
                                    <w:tc>
                                      <w:tcPr>
                                        <w:tcW w:w="2835" w:type="dxa"/>
                                        <w:gridSpan w:val="4"/>
                                        <w:tcBorders>
                                          <w:top w:val="single" w:sz="8" w:space="0" w:color="000000"/>
                                          <w:left w:val="single" w:sz="4" w:space="0" w:color="000000"/>
                                          <w:bottom w:val="single" w:sz="8" w:space="0" w:color="000000"/>
                                          <w:right w:val="single" w:sz="4" w:space="0" w:color="000000"/>
                                        </w:tcBorders>
                                        <w:shd w:val="clear" w:color="auto" w:fill="auto"/>
                                        <w:tcMar>
                                          <w:top w:w="0" w:type="dxa"/>
                                          <w:left w:w="10" w:type="dxa"/>
                                          <w:bottom w:w="0" w:type="dxa"/>
                                          <w:right w:w="10" w:type="dxa"/>
                                        </w:tcMar>
                                        <w:vAlign w:val="center"/>
                                      </w:tcPr>
                                      <w:p w14:paraId="325342C0" w14:textId="77777777" w:rsidR="001868BC" w:rsidRDefault="000F55CF">
                                        <w:pPr>
                                          <w:widowControl/>
                                          <w:suppressAutoHyphens w:val="0"/>
                                          <w:jc w:val="center"/>
                                          <w:textAlignment w:val="auto"/>
                                          <w:rPr>
                                            <w:rFonts w:hint="eastAsia"/>
                                            <w:b/>
                                            <w:bCs/>
                                          </w:rPr>
                                        </w:pPr>
                                        <w:r>
                                          <w:rPr>
                                            <w:b/>
                                            <w:bCs/>
                                          </w:rPr>
                                          <w:t>atcgrid4</w:t>
                                        </w:r>
                                      </w:p>
                                    </w:tc>
                                    <w:tc>
                                      <w:tcPr>
                                        <w:tcW w:w="2862" w:type="dxa"/>
                                        <w:gridSpan w:val="4"/>
                                        <w:tcBorders>
                                          <w:top w:val="single" w:sz="8" w:space="0" w:color="000000"/>
                                          <w:left w:val="single" w:sz="4" w:space="0" w:color="000000"/>
                                          <w:bottom w:val="single" w:sz="8" w:space="0" w:color="000000"/>
                                        </w:tcBorders>
                                        <w:shd w:val="clear" w:color="auto" w:fill="auto"/>
                                        <w:tcMar>
                                          <w:top w:w="0" w:type="dxa"/>
                                          <w:left w:w="10" w:type="dxa"/>
                                          <w:bottom w:w="0" w:type="dxa"/>
                                          <w:right w:w="10" w:type="dxa"/>
                                        </w:tcMar>
                                        <w:vAlign w:val="center"/>
                                      </w:tcPr>
                                      <w:p w14:paraId="3F348489" w14:textId="77777777" w:rsidR="001868BC" w:rsidRDefault="000F55CF">
                                        <w:pPr>
                                          <w:widowControl/>
                                          <w:suppressAutoHyphens w:val="0"/>
                                          <w:jc w:val="center"/>
                                          <w:textAlignment w:val="auto"/>
                                          <w:rPr>
                                            <w:rFonts w:hint="eastAsia"/>
                                            <w:b/>
                                            <w:bCs/>
                                          </w:rPr>
                                        </w:pPr>
                                        <w:r>
                                          <w:rPr>
                                            <w:b/>
                                            <w:bCs/>
                                          </w:rPr>
                                          <w:t>PC</w:t>
                                        </w:r>
                                      </w:p>
                                    </w:tc>
                                  </w:tr>
                                  <w:tr w:rsidR="001868BC" w14:paraId="537889D1" w14:textId="77777777">
                                    <w:trPr>
                                      <w:trHeight w:val="300"/>
                                    </w:trPr>
                                    <w:tc>
                                      <w:tcPr>
                                        <w:tcW w:w="1276" w:type="dxa"/>
                                        <w:tcBorders>
                                          <w:top w:val="single" w:sz="4" w:space="0" w:color="FFFFFF"/>
                                          <w:bottom w:val="single" w:sz="8" w:space="0" w:color="000000"/>
                                          <w:right w:val="single" w:sz="4" w:space="0" w:color="000000"/>
                                        </w:tcBorders>
                                        <w:shd w:val="clear" w:color="auto" w:fill="auto"/>
                                        <w:noWrap/>
                                        <w:tcMar>
                                          <w:top w:w="0" w:type="dxa"/>
                                          <w:left w:w="0" w:type="dxa"/>
                                          <w:bottom w:w="0" w:type="dxa"/>
                                          <w:right w:w="0" w:type="dxa"/>
                                        </w:tcMar>
                                        <w:vAlign w:val="center"/>
                                      </w:tcPr>
                                      <w:p w14:paraId="4AE46428" w14:textId="77777777" w:rsidR="001868BC" w:rsidRDefault="001868BC">
                                        <w:pPr>
                                          <w:widowControl/>
                                          <w:suppressAutoHyphens w:val="0"/>
                                          <w:textAlignment w:val="auto"/>
                                          <w:rPr>
                                            <w:rFonts w:hint="eastAsia"/>
                                            <w:b/>
                                            <w:bCs/>
                                          </w:rPr>
                                        </w:pPr>
                                      </w:p>
                                    </w:tc>
                                    <w:tc>
                                      <w:tcPr>
                                        <w:tcW w:w="1559"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8" w:type="dxa"/>
                                          <w:bottom w:w="0" w:type="dxa"/>
                                          <w:right w:w="108" w:type="dxa"/>
                                        </w:tcMar>
                                        <w:vAlign w:val="center"/>
                                      </w:tcPr>
                                      <w:p w14:paraId="36E32A93" w14:textId="77777777" w:rsidR="001868BC" w:rsidRDefault="000F55CF">
                                        <w:pPr>
                                          <w:widowControl/>
                                          <w:suppressAutoHyphens w:val="0"/>
                                          <w:jc w:val="center"/>
                                          <w:textAlignment w:val="auto"/>
                                          <w:rPr>
                                            <w:rFonts w:hint="eastAsia"/>
                                            <w:b/>
                                            <w:bCs/>
                                          </w:rPr>
                                        </w:pPr>
                                        <w:r>
                                          <w:rPr>
                                            <w:b/>
                                            <w:bCs/>
                                          </w:rPr>
                                          <w:t>Tamaño= entre 5000 y 10000</w:t>
                                        </w:r>
                                      </w:p>
                                    </w:tc>
                                    <w:tc>
                                      <w:tcPr>
                                        <w:tcW w:w="1560"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8" w:type="dxa"/>
                                          <w:bottom w:w="0" w:type="dxa"/>
                                          <w:right w:w="108" w:type="dxa"/>
                                        </w:tcMar>
                                        <w:vAlign w:val="center"/>
                                      </w:tcPr>
                                      <w:p w14:paraId="43E50D4A" w14:textId="77777777" w:rsidR="001868BC" w:rsidRDefault="000F55CF">
                                        <w:pPr>
                                          <w:widowControl/>
                                          <w:suppressAutoHyphens w:val="0"/>
                                          <w:jc w:val="center"/>
                                          <w:textAlignment w:val="auto"/>
                                          <w:rPr>
                                            <w:rFonts w:hint="eastAsia"/>
                                          </w:rPr>
                                        </w:pPr>
                                        <w:r>
                                          <w:rPr>
                                            <w:rStyle w:val="Fuentedeprrafopredeter1"/>
                                            <w:b/>
                                            <w:bCs/>
                                          </w:rPr>
                                          <w:t>Tamaño=</w:t>
                                        </w:r>
                                        <w:r>
                                          <w:t xml:space="preserve"> </w:t>
                                        </w:r>
                                        <w:r>
                                          <w:rPr>
                                            <w:rStyle w:val="Fuentedeprrafopredeter1"/>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453B9916" w14:textId="77777777" w:rsidR="001868BC" w:rsidRDefault="000F55CF">
                                        <w:pPr>
                                          <w:widowControl/>
                                          <w:suppressAutoHyphens w:val="0"/>
                                          <w:jc w:val="center"/>
                                          <w:textAlignment w:val="auto"/>
                                          <w:rPr>
                                            <w:rFonts w:hint="eastAsia"/>
                                            <w:b/>
                                            <w:bCs/>
                                          </w:rPr>
                                        </w:pPr>
                                        <w:r>
                                          <w:rPr>
                                            <w:b/>
                                            <w:bCs/>
                                          </w:rPr>
                                          <w:t>Tamaño= entre 5000 y 10000</w:t>
                                        </w:r>
                                      </w:p>
                                    </w:tc>
                                    <w:tc>
                                      <w:tcPr>
                                        <w:tcW w:w="1418"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1A6CCC98" w14:textId="77777777" w:rsidR="001868BC" w:rsidRDefault="000F55CF">
                                        <w:pPr>
                                          <w:widowControl/>
                                          <w:suppressAutoHyphens w:val="0"/>
                                          <w:jc w:val="center"/>
                                          <w:textAlignment w:val="auto"/>
                                          <w:rPr>
                                            <w:rFonts w:hint="eastAsia"/>
                                          </w:rPr>
                                        </w:pPr>
                                        <w:r>
                                          <w:rPr>
                                            <w:rStyle w:val="Fuentedeprrafopredeter1"/>
                                            <w:b/>
                                            <w:bCs/>
                                          </w:rPr>
                                          <w:t>Tamaño=</w:t>
                                        </w:r>
                                        <w:r>
                                          <w:t xml:space="preserve"> </w:t>
                                        </w:r>
                                        <w:r>
                                          <w:rPr>
                                            <w:rStyle w:val="Fuentedeprrafopredeter1"/>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5AF19066" w14:textId="77777777" w:rsidR="001868BC" w:rsidRDefault="000F55CF">
                                        <w:pPr>
                                          <w:widowControl/>
                                          <w:suppressAutoHyphens w:val="0"/>
                                          <w:jc w:val="center"/>
                                          <w:textAlignment w:val="auto"/>
                                          <w:rPr>
                                            <w:rFonts w:hint="eastAsia"/>
                                            <w:b/>
                                            <w:bCs/>
                                          </w:rPr>
                                        </w:pPr>
                                        <w:r>
                                          <w:rPr>
                                            <w:b/>
                                            <w:bCs/>
                                          </w:rPr>
                                          <w:t>Tamaño= entre 5000 y 10000</w:t>
                                        </w:r>
                                      </w:p>
                                    </w:tc>
                                    <w:tc>
                                      <w:tcPr>
                                        <w:tcW w:w="1445" w:type="dxa"/>
                                        <w:gridSpan w:val="2"/>
                                        <w:tcBorders>
                                          <w:top w:val="single" w:sz="8" w:space="0" w:color="000000"/>
                                          <w:left w:val="single" w:sz="4" w:space="0" w:color="A6A6A6"/>
                                          <w:bottom w:val="single" w:sz="8" w:space="0" w:color="000000"/>
                                        </w:tcBorders>
                                        <w:shd w:val="clear" w:color="auto" w:fill="auto"/>
                                        <w:tcMar>
                                          <w:top w:w="0" w:type="dxa"/>
                                          <w:left w:w="0" w:type="dxa"/>
                                          <w:bottom w:w="0" w:type="dxa"/>
                                          <w:right w:w="0" w:type="dxa"/>
                                        </w:tcMar>
                                        <w:vAlign w:val="center"/>
                                      </w:tcPr>
                                      <w:p w14:paraId="003D8734" w14:textId="77777777" w:rsidR="001868BC" w:rsidRDefault="000F55CF">
                                        <w:pPr>
                                          <w:widowControl/>
                                          <w:suppressAutoHyphens w:val="0"/>
                                          <w:jc w:val="center"/>
                                          <w:textAlignment w:val="auto"/>
                                          <w:rPr>
                                            <w:rFonts w:hint="eastAsia"/>
                                          </w:rPr>
                                        </w:pPr>
                                        <w:r>
                                          <w:rPr>
                                            <w:rStyle w:val="Fuentedeprrafopredeter1"/>
                                            <w:b/>
                                            <w:bCs/>
                                          </w:rPr>
                                          <w:t>Tamaño=</w:t>
                                        </w:r>
                                        <w:r>
                                          <w:t xml:space="preserve"> </w:t>
                                        </w:r>
                                        <w:r>
                                          <w:rPr>
                                            <w:rStyle w:val="Fuentedeprrafopredeter1"/>
                                            <w:b/>
                                            <w:bCs/>
                                          </w:rPr>
                                          <w:t>entre 10000 y 100000</w:t>
                                        </w:r>
                                      </w:p>
                                    </w:tc>
                                  </w:tr>
                                  <w:tr w:rsidR="001868BC" w14:paraId="0F4463E9" w14:textId="77777777">
                                    <w:trPr>
                                      <w:trHeight w:val="495"/>
                                    </w:trPr>
                                    <w:tc>
                                      <w:tcPr>
                                        <w:tcW w:w="1276" w:type="dxa"/>
                                        <w:tcBorders>
                                          <w:top w:val="single" w:sz="8" w:space="0" w:color="000000"/>
                                          <w:bottom w:val="single" w:sz="8" w:space="0" w:color="000000"/>
                                          <w:right w:val="single" w:sz="4" w:space="0" w:color="000000"/>
                                        </w:tcBorders>
                                        <w:shd w:val="clear" w:color="auto" w:fill="auto"/>
                                        <w:noWrap/>
                                        <w:tcMar>
                                          <w:top w:w="0" w:type="dxa"/>
                                          <w:left w:w="0" w:type="dxa"/>
                                          <w:bottom w:w="0" w:type="dxa"/>
                                          <w:right w:w="0" w:type="dxa"/>
                                        </w:tcMar>
                                        <w:vAlign w:val="center"/>
                                      </w:tcPr>
                                      <w:p w14:paraId="524BEC0C" w14:textId="77777777" w:rsidR="001868BC" w:rsidRDefault="000F55CF">
                                        <w:pPr>
                                          <w:widowControl/>
                                          <w:suppressAutoHyphens w:val="0"/>
                                          <w:jc w:val="center"/>
                                          <w:textAlignment w:val="auto"/>
                                          <w:rPr>
                                            <w:rFonts w:hint="eastAsia"/>
                                            <w:b/>
                                            <w:bCs/>
                                          </w:rPr>
                                        </w:pPr>
                                        <w:r>
                                          <w:rPr>
                                            <w:b/>
                                            <w:bCs/>
                                          </w:rPr>
                                          <w:t>Nº de núcleos (p)</w:t>
                                        </w:r>
                                      </w:p>
                                    </w:tc>
                                    <w:tc>
                                      <w:tcPr>
                                        <w:tcW w:w="851" w:type="dxa"/>
                                        <w:tcBorders>
                                          <w:top w:val="single" w:sz="8" w:space="0" w:color="000000"/>
                                          <w:left w:val="single" w:sz="4" w:space="0" w:color="000000"/>
                                          <w:bottom w:val="single" w:sz="8" w:space="0" w:color="000000"/>
                                          <w:right w:val="single" w:sz="4" w:space="0" w:color="A6A6A6"/>
                                        </w:tcBorders>
                                        <w:shd w:val="clear" w:color="auto" w:fill="auto"/>
                                        <w:noWrap/>
                                        <w:tcMar>
                                          <w:top w:w="0" w:type="dxa"/>
                                          <w:left w:w="108" w:type="dxa"/>
                                          <w:bottom w:w="0" w:type="dxa"/>
                                          <w:right w:w="108" w:type="dxa"/>
                                        </w:tcMar>
                                        <w:vAlign w:val="center"/>
                                      </w:tcPr>
                                      <w:p w14:paraId="45AB5769" w14:textId="77777777" w:rsidR="001868BC" w:rsidRDefault="000F55CF">
                                        <w:pPr>
                                          <w:widowControl/>
                                          <w:suppressAutoHyphens w:val="0"/>
                                          <w:jc w:val="center"/>
                                          <w:textAlignment w:val="auto"/>
                                          <w:rPr>
                                            <w:rFonts w:hint="eastAsia"/>
                                          </w:rPr>
                                        </w:pPr>
                                        <w:r>
                                          <w:rPr>
                                            <w:rStyle w:val="Fuentedeprrafopredeter1"/>
                                            <w:b/>
                                            <w:bCs/>
                                          </w:rPr>
                                          <w:t>T(p)</w:t>
                                        </w:r>
                                      </w:p>
                                    </w:tc>
                                    <w:tc>
                                      <w:tcPr>
                                        <w:tcW w:w="708"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594522D2" w14:textId="77777777" w:rsidR="001868BC" w:rsidRDefault="000F55CF">
                                        <w:pPr>
                                          <w:widowControl/>
                                          <w:suppressAutoHyphens w:val="0"/>
                                          <w:jc w:val="center"/>
                                          <w:textAlignment w:val="auto"/>
                                          <w:rPr>
                                            <w:rFonts w:hint="eastAsia"/>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noWrap/>
                                        <w:tcMar>
                                          <w:top w:w="0" w:type="dxa"/>
                                          <w:left w:w="108" w:type="dxa"/>
                                          <w:bottom w:w="0" w:type="dxa"/>
                                          <w:right w:w="108" w:type="dxa"/>
                                        </w:tcMar>
                                        <w:vAlign w:val="center"/>
                                      </w:tcPr>
                                      <w:p w14:paraId="4C55BDA9" w14:textId="77777777" w:rsidR="001868BC" w:rsidRDefault="000F55CF">
                                        <w:pPr>
                                          <w:widowControl/>
                                          <w:suppressAutoHyphens w:val="0"/>
                                          <w:jc w:val="center"/>
                                          <w:textAlignment w:val="auto"/>
                                          <w:rPr>
                                            <w:rFonts w:hint="eastAsia"/>
                                          </w:rPr>
                                        </w:pPr>
                                        <w:r>
                                          <w:rPr>
                                            <w:rStyle w:val="Fuentedeprrafopredeter1"/>
                                            <w:b/>
                                            <w:bCs/>
                                          </w:rPr>
                                          <w:t>T(p)</w:t>
                                        </w:r>
                                      </w:p>
                                    </w:tc>
                                    <w:tc>
                                      <w:tcPr>
                                        <w:tcW w:w="851" w:type="dxa"/>
                                        <w:tcBorders>
                                          <w:top w:val="single" w:sz="8" w:space="0" w:color="000000"/>
                                          <w:left w:val="single" w:sz="4" w:space="0" w:color="A6A6A6"/>
                                          <w:bottom w:val="single" w:sz="8" w:space="0" w:color="000000"/>
                                          <w:right w:val="single" w:sz="4" w:space="0" w:color="000000"/>
                                        </w:tcBorders>
                                        <w:shd w:val="clear" w:color="auto" w:fill="auto"/>
                                        <w:noWrap/>
                                        <w:tcMar>
                                          <w:top w:w="0" w:type="dxa"/>
                                          <w:left w:w="108" w:type="dxa"/>
                                          <w:bottom w:w="0" w:type="dxa"/>
                                          <w:right w:w="108" w:type="dxa"/>
                                        </w:tcMar>
                                        <w:vAlign w:val="center"/>
                                      </w:tcPr>
                                      <w:p w14:paraId="1059E167" w14:textId="77777777" w:rsidR="001868BC" w:rsidRDefault="000F55CF">
                                        <w:pPr>
                                          <w:widowControl/>
                                          <w:suppressAutoHyphens w:val="0"/>
                                          <w:jc w:val="center"/>
                                          <w:textAlignment w:val="auto"/>
                                          <w:rPr>
                                            <w:rFonts w:hint="eastAsia"/>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6328DA33" w14:textId="77777777" w:rsidR="001868BC" w:rsidRDefault="000F55CF">
                                        <w:pPr>
                                          <w:widowControl/>
                                          <w:suppressAutoHyphens w:val="0"/>
                                          <w:jc w:val="center"/>
                                          <w:textAlignment w:val="auto"/>
                                          <w:rPr>
                                            <w:rFonts w:hint="eastAsia"/>
                                          </w:rPr>
                                        </w:pPr>
                                        <w:r>
                                          <w:rPr>
                                            <w:rStyle w:val="Fuentedeprrafopredeter1"/>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3147AFB1" w14:textId="77777777" w:rsidR="001868BC" w:rsidRDefault="000F55CF">
                                        <w:pPr>
                                          <w:widowControl/>
                                          <w:suppressAutoHyphens w:val="0"/>
                                          <w:jc w:val="center"/>
                                          <w:textAlignment w:val="auto"/>
                                          <w:rPr>
                                            <w:rFonts w:hint="eastAsia"/>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262BF8FC" w14:textId="77777777" w:rsidR="001868BC" w:rsidRDefault="000F55CF">
                                        <w:pPr>
                                          <w:widowControl/>
                                          <w:suppressAutoHyphens w:val="0"/>
                                          <w:jc w:val="center"/>
                                          <w:textAlignment w:val="auto"/>
                                          <w:rPr>
                                            <w:rFonts w:hint="eastAsia"/>
                                          </w:rPr>
                                        </w:pPr>
                                        <w:r>
                                          <w:rPr>
                                            <w:rStyle w:val="Fuentedeprrafopredeter1"/>
                                            <w:b/>
                                            <w:bCs/>
                                          </w:rPr>
                                          <w:t>T(p)</w:t>
                                        </w:r>
                                      </w:p>
                                    </w:tc>
                                    <w:tc>
                                      <w:tcPr>
                                        <w:tcW w:w="709" w:type="dxa"/>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7FFBB3A9" w14:textId="77777777" w:rsidR="001868BC" w:rsidRDefault="000F55CF">
                                        <w:pPr>
                                          <w:widowControl/>
                                          <w:suppressAutoHyphens w:val="0"/>
                                          <w:jc w:val="center"/>
                                          <w:textAlignment w:val="auto"/>
                                          <w:rPr>
                                            <w:rFonts w:hint="eastAsia"/>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76284B9C" w14:textId="77777777" w:rsidR="001868BC" w:rsidRDefault="000F55CF">
                                        <w:pPr>
                                          <w:widowControl/>
                                          <w:suppressAutoHyphens w:val="0"/>
                                          <w:jc w:val="center"/>
                                          <w:textAlignment w:val="auto"/>
                                          <w:rPr>
                                            <w:rFonts w:hint="eastAsia"/>
                                          </w:rPr>
                                        </w:pPr>
                                        <w:r>
                                          <w:rPr>
                                            <w:rStyle w:val="Fuentedeprrafopredeter1"/>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02E98B33" w14:textId="77777777" w:rsidR="001868BC" w:rsidRDefault="000F55CF">
                                        <w:pPr>
                                          <w:widowControl/>
                                          <w:suppressAutoHyphens w:val="0"/>
                                          <w:jc w:val="center"/>
                                          <w:textAlignment w:val="auto"/>
                                          <w:rPr>
                                            <w:rFonts w:hint="eastAsia"/>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548DC9D1" w14:textId="77777777" w:rsidR="001868BC" w:rsidRDefault="000F55CF">
                                        <w:pPr>
                                          <w:widowControl/>
                                          <w:suppressAutoHyphens w:val="0"/>
                                          <w:jc w:val="center"/>
                                          <w:textAlignment w:val="auto"/>
                                          <w:rPr>
                                            <w:rFonts w:hint="eastAsia"/>
                                          </w:rPr>
                                        </w:pPr>
                                        <w:r>
                                          <w:rPr>
                                            <w:rStyle w:val="Fuentedeprrafopredeter1"/>
                                            <w:b/>
                                            <w:bCs/>
                                          </w:rPr>
                                          <w:t>T(p)</w:t>
                                        </w:r>
                                      </w:p>
                                    </w:tc>
                                    <w:tc>
                                      <w:tcPr>
                                        <w:tcW w:w="736" w:type="dxa"/>
                                        <w:tcBorders>
                                          <w:top w:val="single" w:sz="8" w:space="0" w:color="000000"/>
                                          <w:left w:val="single" w:sz="4" w:space="0" w:color="A6A6A6"/>
                                          <w:bottom w:val="single" w:sz="8" w:space="0" w:color="000000"/>
                                        </w:tcBorders>
                                        <w:shd w:val="clear" w:color="auto" w:fill="auto"/>
                                        <w:tcMar>
                                          <w:top w:w="0" w:type="dxa"/>
                                          <w:left w:w="10" w:type="dxa"/>
                                          <w:bottom w:w="0" w:type="dxa"/>
                                          <w:right w:w="10" w:type="dxa"/>
                                        </w:tcMar>
                                        <w:vAlign w:val="center"/>
                                      </w:tcPr>
                                      <w:p w14:paraId="5E8429CC" w14:textId="77777777" w:rsidR="001868BC" w:rsidRDefault="000F55CF">
                                        <w:pPr>
                                          <w:widowControl/>
                                          <w:suppressAutoHyphens w:val="0"/>
                                          <w:jc w:val="center"/>
                                          <w:textAlignment w:val="auto"/>
                                          <w:rPr>
                                            <w:rFonts w:hint="eastAsia"/>
                                            <w:b/>
                                            <w:bCs/>
                                          </w:rPr>
                                        </w:pPr>
                                        <w:r>
                                          <w:rPr>
                                            <w:b/>
                                            <w:bCs/>
                                          </w:rPr>
                                          <w:t>S(p)</w:t>
                                        </w:r>
                                      </w:p>
                                    </w:tc>
                                  </w:tr>
                                  <w:tr w:rsidR="001868BC" w14:paraId="04326400"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tcPr>
                                      <w:p w14:paraId="4DB98B3B" w14:textId="77777777" w:rsidR="001868BC" w:rsidRDefault="000F55CF">
                                        <w:pPr>
                                          <w:widowControl/>
                                          <w:suppressAutoHyphens w:val="0"/>
                                          <w:jc w:val="left"/>
                                          <w:textAlignment w:val="auto"/>
                                          <w:rPr>
                                            <w:rFonts w:hint="eastAsia"/>
                                            <w:b/>
                                          </w:rPr>
                                        </w:pPr>
                                        <w:r>
                                          <w:rPr>
                                            <w:b/>
                                          </w:rPr>
                                          <w:t>Código Secuencial</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vAlign w:val="center"/>
                                      </w:tcPr>
                                      <w:p w14:paraId="621F2901"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6074EBA5" w14:textId="77777777" w:rsidR="001868BC" w:rsidRDefault="000F55CF">
                                        <w:pPr>
                                          <w:widowControl/>
                                          <w:suppressAutoHyphens w:val="0"/>
                                          <w:jc w:val="left"/>
                                          <w:textAlignment w:val="auto"/>
                                          <w:rPr>
                                            <w:rFonts w:hint="eastAsia"/>
                                          </w:rPr>
                                        </w:pPr>
                                        <w:r>
                                          <w:t>----</w:t>
                                        </w: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vAlign w:val="center"/>
                                      </w:tcPr>
                                      <w:p w14:paraId="00810272"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vAlign w:val="center"/>
                                      </w:tcPr>
                                      <w:p w14:paraId="7047794C" w14:textId="77777777" w:rsidR="001868BC" w:rsidRDefault="000F55CF">
                                        <w:pPr>
                                          <w:widowControl/>
                                          <w:suppressAutoHyphens w:val="0"/>
                                          <w:jc w:val="left"/>
                                          <w:textAlignment w:val="auto"/>
                                          <w:rPr>
                                            <w:rFonts w:hint="eastAsia"/>
                                          </w:rPr>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0105470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4283BF6C" w14:textId="77777777" w:rsidR="001868BC" w:rsidRDefault="000F55CF">
                                        <w:pPr>
                                          <w:widowControl/>
                                          <w:suppressAutoHyphens w:val="0"/>
                                          <w:jc w:val="left"/>
                                          <w:textAlignment w:val="auto"/>
                                          <w:rPr>
                                            <w:rFonts w:hint="eastAsia"/>
                                          </w:rPr>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53537C2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vAlign w:val="center"/>
                                      </w:tcPr>
                                      <w:p w14:paraId="44CFF63C" w14:textId="77777777" w:rsidR="001868BC" w:rsidRDefault="000F55CF">
                                        <w:pPr>
                                          <w:widowControl/>
                                          <w:suppressAutoHyphens w:val="0"/>
                                          <w:jc w:val="left"/>
                                          <w:textAlignment w:val="auto"/>
                                          <w:rPr>
                                            <w:rFonts w:hint="eastAsia"/>
                                          </w:rPr>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7926297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4812D4D6" w14:textId="77777777" w:rsidR="001868BC" w:rsidRDefault="000F55CF">
                                        <w:pPr>
                                          <w:widowControl/>
                                          <w:suppressAutoHyphens w:val="0"/>
                                          <w:jc w:val="left"/>
                                          <w:textAlignment w:val="auto"/>
                                          <w:rPr>
                                            <w:rFonts w:hint="eastAsia"/>
                                          </w:rPr>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157BFE92"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vAlign w:val="center"/>
                                      </w:tcPr>
                                      <w:p w14:paraId="50E1DEEF" w14:textId="77777777" w:rsidR="001868BC" w:rsidRDefault="000F55CF">
                                        <w:pPr>
                                          <w:widowControl/>
                                          <w:suppressAutoHyphens w:val="0"/>
                                          <w:jc w:val="left"/>
                                          <w:textAlignment w:val="auto"/>
                                          <w:rPr>
                                            <w:rFonts w:hint="eastAsia"/>
                                          </w:rPr>
                                        </w:pPr>
                                        <w:r>
                                          <w:t>----</w:t>
                                        </w:r>
                                      </w:p>
                                    </w:tc>
                                  </w:tr>
                                  <w:tr w:rsidR="001868BC" w14:paraId="2718E76A"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1C32FA11" w14:textId="77777777" w:rsidR="001868BC" w:rsidRDefault="000F55CF">
                                        <w:pPr>
                                          <w:jc w:val="left"/>
                                          <w:textAlignment w:val="auto"/>
                                          <w:rPr>
                                            <w:rFonts w:hint="eastAsia"/>
                                          </w:rPr>
                                        </w:pPr>
                                        <w:r>
                                          <w:rPr>
                                            <w:rStyle w:val="Fuentedeprrafopredeter1"/>
                                            <w:b/>
                                          </w:rPr>
                                          <w:t>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6AB01C24"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0134733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54359CB0"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27C8E841"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182BC2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F7953B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C8DD07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0782A98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3AADE95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CDDBE3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1D8323B"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7E0BD5E0" w14:textId="77777777" w:rsidR="001868BC" w:rsidRDefault="001868BC">
                                        <w:pPr>
                                          <w:widowControl/>
                                          <w:suppressAutoHyphens w:val="0"/>
                                          <w:jc w:val="left"/>
                                          <w:textAlignment w:val="auto"/>
                                          <w:rPr>
                                            <w:rFonts w:hint="eastAsia"/>
                                          </w:rPr>
                                        </w:pPr>
                                      </w:p>
                                    </w:tc>
                                  </w:tr>
                                  <w:tr w:rsidR="001868BC" w14:paraId="6475C72B"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01729CDC" w14:textId="77777777" w:rsidR="001868BC" w:rsidRDefault="000F55CF">
                                        <w:pPr>
                                          <w:widowControl/>
                                          <w:suppressAutoHyphens w:val="0"/>
                                          <w:jc w:val="left"/>
                                          <w:textAlignment w:val="auto"/>
                                          <w:rPr>
                                            <w:rFonts w:hint="eastAsia"/>
                                            <w:b/>
                                          </w:rPr>
                                        </w:pPr>
                                        <w:r>
                                          <w:rPr>
                                            <w:b/>
                                          </w:rPr>
                                          <w:t>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24F8651D"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84BBE0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3CC7377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41A731C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62EB5C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9007C7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2B4C88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1C7D222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079426F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9A84BD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8725D16"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4669D0A3" w14:textId="77777777" w:rsidR="001868BC" w:rsidRDefault="001868BC">
                                        <w:pPr>
                                          <w:widowControl/>
                                          <w:suppressAutoHyphens w:val="0"/>
                                          <w:jc w:val="left"/>
                                          <w:textAlignment w:val="auto"/>
                                          <w:rPr>
                                            <w:rFonts w:hint="eastAsia"/>
                                          </w:rPr>
                                        </w:pPr>
                                      </w:p>
                                    </w:tc>
                                  </w:tr>
                                  <w:tr w:rsidR="001868BC" w14:paraId="7A71521F"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1566A12E" w14:textId="77777777" w:rsidR="001868BC" w:rsidRDefault="000F55CF">
                                        <w:pPr>
                                          <w:widowControl/>
                                          <w:suppressAutoHyphens w:val="0"/>
                                          <w:jc w:val="left"/>
                                          <w:textAlignment w:val="auto"/>
                                          <w:rPr>
                                            <w:rFonts w:hint="eastAsia"/>
                                            <w:b/>
                                          </w:rPr>
                                        </w:pPr>
                                        <w:r>
                                          <w:rPr>
                                            <w:b/>
                                          </w:rPr>
                                          <w:t>3</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1D420C0C"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09D4F3E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499D28E6"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2D36ECCD"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F2747D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0FCEFD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28A871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276D51BA"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7E5144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A47BB1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CE220C6"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1A103296" w14:textId="77777777" w:rsidR="001868BC" w:rsidRDefault="001868BC">
                                        <w:pPr>
                                          <w:widowControl/>
                                          <w:suppressAutoHyphens w:val="0"/>
                                          <w:jc w:val="left"/>
                                          <w:textAlignment w:val="auto"/>
                                          <w:rPr>
                                            <w:rFonts w:hint="eastAsia"/>
                                          </w:rPr>
                                        </w:pPr>
                                      </w:p>
                                    </w:tc>
                                  </w:tr>
                                  <w:tr w:rsidR="001868BC" w14:paraId="5DD487A3"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686860DA" w14:textId="77777777" w:rsidR="001868BC" w:rsidRDefault="000F55CF">
                                        <w:pPr>
                                          <w:widowControl/>
                                          <w:suppressAutoHyphens w:val="0"/>
                                          <w:jc w:val="left"/>
                                          <w:textAlignment w:val="auto"/>
                                          <w:rPr>
                                            <w:rFonts w:hint="eastAsia"/>
                                            <w:b/>
                                          </w:rPr>
                                        </w:pPr>
                                        <w:r>
                                          <w:rPr>
                                            <w:b/>
                                          </w:rPr>
                                          <w:t>4</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07587320"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74543A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67404962"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284C22E6"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0BE3936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49B3CC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276532A"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50613BB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D3BA91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4D22B7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DD9A3AE"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2169404D" w14:textId="77777777" w:rsidR="001868BC" w:rsidRDefault="001868BC">
                                        <w:pPr>
                                          <w:widowControl/>
                                          <w:suppressAutoHyphens w:val="0"/>
                                          <w:jc w:val="left"/>
                                          <w:textAlignment w:val="auto"/>
                                          <w:rPr>
                                            <w:rFonts w:hint="eastAsia"/>
                                          </w:rPr>
                                        </w:pPr>
                                      </w:p>
                                    </w:tc>
                                  </w:tr>
                                  <w:tr w:rsidR="001868BC" w14:paraId="02440E91"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3D6464DD" w14:textId="77777777" w:rsidR="001868BC" w:rsidRDefault="000F55CF">
                                        <w:pPr>
                                          <w:widowControl/>
                                          <w:suppressAutoHyphens w:val="0"/>
                                          <w:jc w:val="left"/>
                                          <w:textAlignment w:val="auto"/>
                                          <w:rPr>
                                            <w:rFonts w:hint="eastAsia"/>
                                            <w:b/>
                                          </w:rPr>
                                        </w:pPr>
                                        <w:r>
                                          <w:rPr>
                                            <w:b/>
                                          </w:rPr>
                                          <w:t>5</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F7E344C"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37A9226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6E9A68C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34B217B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F45CDA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3EE922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2689A0A"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51EA1EE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1DAFDF9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F2106E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113D452"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60C50B01" w14:textId="77777777" w:rsidR="001868BC" w:rsidRDefault="001868BC">
                                        <w:pPr>
                                          <w:widowControl/>
                                          <w:suppressAutoHyphens w:val="0"/>
                                          <w:jc w:val="left"/>
                                          <w:textAlignment w:val="auto"/>
                                          <w:rPr>
                                            <w:rFonts w:hint="eastAsia"/>
                                          </w:rPr>
                                        </w:pPr>
                                      </w:p>
                                    </w:tc>
                                  </w:tr>
                                  <w:tr w:rsidR="001868BC" w14:paraId="5144C606"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07EF850E" w14:textId="77777777" w:rsidR="001868BC" w:rsidRDefault="000F55CF">
                                        <w:pPr>
                                          <w:widowControl/>
                                          <w:suppressAutoHyphens w:val="0"/>
                                          <w:jc w:val="left"/>
                                          <w:textAlignment w:val="auto"/>
                                          <w:rPr>
                                            <w:rFonts w:hint="eastAsia"/>
                                            <w:b/>
                                          </w:rPr>
                                        </w:pPr>
                                        <w:r>
                                          <w:rPr>
                                            <w:b/>
                                          </w:rPr>
                                          <w:t>6</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0AD01C4B"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CDA282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844271D"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399D2B2C"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5D8E143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EA99A8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B99269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7D6B80D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03ACB9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AA03F2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0A2E3CD"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440A1141" w14:textId="77777777" w:rsidR="001868BC" w:rsidRDefault="001868BC">
                                        <w:pPr>
                                          <w:widowControl/>
                                          <w:suppressAutoHyphens w:val="0"/>
                                          <w:jc w:val="left"/>
                                          <w:textAlignment w:val="auto"/>
                                          <w:rPr>
                                            <w:rFonts w:hint="eastAsia"/>
                                          </w:rPr>
                                        </w:pPr>
                                      </w:p>
                                    </w:tc>
                                  </w:tr>
                                  <w:tr w:rsidR="001868BC" w14:paraId="6C40BBCA"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566DC518" w14:textId="77777777" w:rsidR="001868BC" w:rsidRDefault="000F55CF">
                                        <w:pPr>
                                          <w:widowControl/>
                                          <w:suppressAutoHyphens w:val="0"/>
                                          <w:jc w:val="left"/>
                                          <w:textAlignment w:val="auto"/>
                                          <w:rPr>
                                            <w:rFonts w:hint="eastAsia"/>
                                            <w:b/>
                                          </w:rPr>
                                        </w:pPr>
                                        <w:r>
                                          <w:rPr>
                                            <w:b/>
                                          </w:rPr>
                                          <w:t>7</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C2F1FA8"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46DE462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58350826"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0586816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14203AD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37D464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7FF0B2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3E5AE74D"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4068478B"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B8D7FC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E6BDECA"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0B4EE1FF" w14:textId="77777777" w:rsidR="001868BC" w:rsidRDefault="001868BC">
                                        <w:pPr>
                                          <w:widowControl/>
                                          <w:suppressAutoHyphens w:val="0"/>
                                          <w:jc w:val="left"/>
                                          <w:textAlignment w:val="auto"/>
                                          <w:rPr>
                                            <w:rFonts w:hint="eastAsia"/>
                                          </w:rPr>
                                        </w:pPr>
                                      </w:p>
                                    </w:tc>
                                  </w:tr>
                                  <w:tr w:rsidR="001868BC" w14:paraId="356026D2" w14:textId="77777777">
                                    <w:trPr>
                                      <w:trHeight w:val="348"/>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0A713184" w14:textId="77777777" w:rsidR="001868BC" w:rsidRDefault="000F55CF">
                                        <w:pPr>
                                          <w:widowControl/>
                                          <w:suppressAutoHyphens w:val="0"/>
                                          <w:jc w:val="left"/>
                                          <w:textAlignment w:val="auto"/>
                                          <w:rPr>
                                            <w:rFonts w:hint="eastAsia"/>
                                            <w:b/>
                                          </w:rPr>
                                        </w:pPr>
                                        <w:r>
                                          <w:rPr>
                                            <w:b/>
                                          </w:rPr>
                                          <w:t>8</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3385559E"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1D325EE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306E6E00"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177EB97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739CC37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002CA5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61A965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2505B2A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6A2F1C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4233678"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5ED49C6"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1B3402E7" w14:textId="77777777" w:rsidR="001868BC" w:rsidRDefault="001868BC">
                                        <w:pPr>
                                          <w:widowControl/>
                                          <w:suppressAutoHyphens w:val="0"/>
                                          <w:jc w:val="left"/>
                                          <w:textAlignment w:val="auto"/>
                                          <w:rPr>
                                            <w:rFonts w:hint="eastAsia"/>
                                          </w:rPr>
                                        </w:pPr>
                                      </w:p>
                                    </w:tc>
                                  </w:tr>
                                  <w:tr w:rsidR="001868BC" w14:paraId="769E24F6"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4BE0408" w14:textId="77777777" w:rsidR="001868BC" w:rsidRDefault="000F55CF">
                                        <w:pPr>
                                          <w:widowControl/>
                                          <w:suppressAutoHyphens w:val="0"/>
                                          <w:jc w:val="left"/>
                                          <w:textAlignment w:val="auto"/>
                                          <w:rPr>
                                            <w:rFonts w:hint="eastAsia"/>
                                            <w:b/>
                                          </w:rPr>
                                        </w:pPr>
                                        <w:r>
                                          <w:rPr>
                                            <w:b/>
                                          </w:rPr>
                                          <w:t>9</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8AD7428"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414E06C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6967283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357E554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4A99EDA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E3E818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EFCB0F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0F1D32F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E3A168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57E6A1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DB7FD4C"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367D0E66" w14:textId="77777777" w:rsidR="001868BC" w:rsidRDefault="001868BC">
                                        <w:pPr>
                                          <w:widowControl/>
                                          <w:suppressAutoHyphens w:val="0"/>
                                          <w:jc w:val="left"/>
                                          <w:textAlignment w:val="auto"/>
                                          <w:rPr>
                                            <w:rFonts w:hint="eastAsia"/>
                                          </w:rPr>
                                        </w:pPr>
                                      </w:p>
                                    </w:tc>
                                  </w:tr>
                                  <w:tr w:rsidR="001868BC" w14:paraId="0B2DD2DA"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2BFCDD44" w14:textId="77777777" w:rsidR="001868BC" w:rsidRDefault="000F55CF">
                                        <w:pPr>
                                          <w:widowControl/>
                                          <w:suppressAutoHyphens w:val="0"/>
                                          <w:jc w:val="left"/>
                                          <w:textAlignment w:val="auto"/>
                                          <w:rPr>
                                            <w:rFonts w:hint="eastAsia"/>
                                            <w:b/>
                                          </w:rPr>
                                        </w:pPr>
                                        <w:r>
                                          <w:rPr>
                                            <w:b/>
                                          </w:rPr>
                                          <w:t>10</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1EC142C3"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772AEA2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44651C81"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60347F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76ECDD6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7F63F88"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CF04E8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6A00555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9D710C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AAC374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BD272F7"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53916072" w14:textId="77777777" w:rsidR="001868BC" w:rsidRDefault="001868BC">
                                        <w:pPr>
                                          <w:widowControl/>
                                          <w:suppressAutoHyphens w:val="0"/>
                                          <w:jc w:val="left"/>
                                          <w:textAlignment w:val="auto"/>
                                          <w:rPr>
                                            <w:rFonts w:hint="eastAsia"/>
                                          </w:rPr>
                                        </w:pPr>
                                      </w:p>
                                    </w:tc>
                                  </w:tr>
                                  <w:tr w:rsidR="001868BC" w14:paraId="5BAF5642"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77FEBC13" w14:textId="77777777" w:rsidR="001868BC" w:rsidRDefault="000F55CF">
                                        <w:pPr>
                                          <w:widowControl/>
                                          <w:suppressAutoHyphens w:val="0"/>
                                          <w:jc w:val="left"/>
                                          <w:textAlignment w:val="auto"/>
                                          <w:rPr>
                                            <w:rFonts w:hint="eastAsia"/>
                                            <w:b/>
                                          </w:rPr>
                                        </w:pPr>
                                        <w:r>
                                          <w:rPr>
                                            <w:b/>
                                          </w:rPr>
                                          <w:t>11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02821EAA"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54DF19A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0DE8EB5A"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3B999C95"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F18E58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9297CD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7A77BC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4F437CAB"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B1298F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3841F3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EAD6940"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1DAB9CE9" w14:textId="77777777" w:rsidR="001868BC" w:rsidRDefault="001868BC">
                                        <w:pPr>
                                          <w:widowControl/>
                                          <w:suppressAutoHyphens w:val="0"/>
                                          <w:jc w:val="left"/>
                                          <w:textAlignment w:val="auto"/>
                                          <w:rPr>
                                            <w:rFonts w:hint="eastAsia"/>
                                          </w:rPr>
                                        </w:pPr>
                                      </w:p>
                                    </w:tc>
                                  </w:tr>
                                  <w:tr w:rsidR="001868BC" w14:paraId="5B65BFE0"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708D03FB" w14:textId="77777777" w:rsidR="001868BC" w:rsidRDefault="000F55CF">
                                        <w:pPr>
                                          <w:widowControl/>
                                          <w:suppressAutoHyphens w:val="0"/>
                                          <w:jc w:val="left"/>
                                          <w:textAlignment w:val="auto"/>
                                          <w:rPr>
                                            <w:rFonts w:hint="eastAsia"/>
                                            <w:b/>
                                          </w:rPr>
                                        </w:pPr>
                                        <w:r>
                                          <w:rPr>
                                            <w:b/>
                                          </w:rPr>
                                          <w:t>12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CDEA480"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3459A72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6E6D74BA"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823F84E"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16F9C88B"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78F27E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9F9C31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1DBE603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B7CDD9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04CCC2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D4000A1"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2B64F708" w14:textId="77777777" w:rsidR="001868BC" w:rsidRDefault="001868BC">
                                        <w:pPr>
                                          <w:widowControl/>
                                          <w:suppressAutoHyphens w:val="0"/>
                                          <w:jc w:val="left"/>
                                          <w:textAlignment w:val="auto"/>
                                          <w:rPr>
                                            <w:rFonts w:hint="eastAsia"/>
                                          </w:rPr>
                                        </w:pPr>
                                      </w:p>
                                    </w:tc>
                                  </w:tr>
                                  <w:tr w:rsidR="001868BC" w14:paraId="3B953B8A"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697EE9A3" w14:textId="77777777" w:rsidR="001868BC" w:rsidRDefault="000F55CF">
                                        <w:pPr>
                                          <w:widowControl/>
                                          <w:suppressAutoHyphens w:val="0"/>
                                          <w:jc w:val="left"/>
                                          <w:textAlignment w:val="auto"/>
                                          <w:rPr>
                                            <w:rFonts w:hint="eastAsia"/>
                                            <w:b/>
                                          </w:rPr>
                                        </w:pPr>
                                        <w:r>
                                          <w:rPr>
                                            <w:b/>
                                          </w:rPr>
                                          <w:t>13</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44D5F652"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5F57750A"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3931E4E3"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4A26B3A7"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49C6E9A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EFF942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DE34AC6"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73B8672B"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045AC34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902289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2DB6891"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FFFFFF"/>
                                        <w:tcMar>
                                          <w:top w:w="0" w:type="dxa"/>
                                          <w:left w:w="10" w:type="dxa"/>
                                          <w:bottom w:w="0" w:type="dxa"/>
                                          <w:right w:w="10" w:type="dxa"/>
                                        </w:tcMar>
                                      </w:tcPr>
                                      <w:p w14:paraId="4647625C" w14:textId="77777777" w:rsidR="001868BC" w:rsidRDefault="001868BC">
                                        <w:pPr>
                                          <w:widowControl/>
                                          <w:suppressAutoHyphens w:val="0"/>
                                          <w:jc w:val="left"/>
                                          <w:textAlignment w:val="auto"/>
                                          <w:rPr>
                                            <w:rFonts w:hint="eastAsia"/>
                                          </w:rPr>
                                        </w:pPr>
                                      </w:p>
                                    </w:tc>
                                  </w:tr>
                                  <w:tr w:rsidR="001868BC" w14:paraId="1F5CE853"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6719E7FC" w14:textId="77777777" w:rsidR="001868BC" w:rsidRDefault="000F55CF">
                                        <w:pPr>
                                          <w:widowControl/>
                                          <w:suppressAutoHyphens w:val="0"/>
                                          <w:jc w:val="left"/>
                                          <w:textAlignment w:val="auto"/>
                                          <w:rPr>
                                            <w:rFonts w:hint="eastAsia"/>
                                            <w:b/>
                                          </w:rPr>
                                        </w:pPr>
                                        <w:r>
                                          <w:rPr>
                                            <w:b/>
                                          </w:rPr>
                                          <w:t>14</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67E599FE"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E51913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4A3DEDE9"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44DCDD2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81E303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92D57AB"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B892E3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28BEA775"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52B052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E7268B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628E8E3"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3A7B1838" w14:textId="77777777" w:rsidR="001868BC" w:rsidRDefault="001868BC">
                                        <w:pPr>
                                          <w:widowControl/>
                                          <w:suppressAutoHyphens w:val="0"/>
                                          <w:jc w:val="left"/>
                                          <w:textAlignment w:val="auto"/>
                                          <w:rPr>
                                            <w:rFonts w:hint="eastAsia"/>
                                          </w:rPr>
                                        </w:pPr>
                                      </w:p>
                                    </w:tc>
                                  </w:tr>
                                  <w:tr w:rsidR="001868BC" w14:paraId="4ED8DE72"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A4972AC" w14:textId="77777777" w:rsidR="001868BC" w:rsidRDefault="000F55CF">
                                        <w:pPr>
                                          <w:widowControl/>
                                          <w:suppressAutoHyphens w:val="0"/>
                                          <w:jc w:val="left"/>
                                          <w:textAlignment w:val="auto"/>
                                          <w:rPr>
                                            <w:rFonts w:hint="eastAsia"/>
                                            <w:b/>
                                          </w:rPr>
                                        </w:pPr>
                                        <w:r>
                                          <w:rPr>
                                            <w:b/>
                                          </w:rPr>
                                          <w:t>15</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7EC10500"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4DE9CD0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1D6A90E2"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1C44E8B3"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1A9FD02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000139B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A0F06C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D82F095"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63545CF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3680667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76E70C03"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FFFFFF"/>
                                        <w:tcMar>
                                          <w:top w:w="0" w:type="dxa"/>
                                          <w:left w:w="10" w:type="dxa"/>
                                          <w:bottom w:w="0" w:type="dxa"/>
                                          <w:right w:w="10" w:type="dxa"/>
                                        </w:tcMar>
                                      </w:tcPr>
                                      <w:p w14:paraId="18C4BED0" w14:textId="77777777" w:rsidR="001868BC" w:rsidRDefault="001868BC">
                                        <w:pPr>
                                          <w:widowControl/>
                                          <w:suppressAutoHyphens w:val="0"/>
                                          <w:jc w:val="left"/>
                                          <w:textAlignment w:val="auto"/>
                                          <w:rPr>
                                            <w:rFonts w:hint="eastAsia"/>
                                          </w:rPr>
                                        </w:pPr>
                                      </w:p>
                                    </w:tc>
                                  </w:tr>
                                  <w:tr w:rsidR="001868BC" w14:paraId="60E96F19"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70DA8DAF" w14:textId="77777777" w:rsidR="001868BC" w:rsidRDefault="000F55CF">
                                        <w:pPr>
                                          <w:widowControl/>
                                          <w:suppressAutoHyphens w:val="0"/>
                                          <w:jc w:val="left"/>
                                          <w:textAlignment w:val="auto"/>
                                          <w:rPr>
                                            <w:rFonts w:hint="eastAsia"/>
                                            <w:b/>
                                          </w:rPr>
                                        </w:pPr>
                                        <w:r>
                                          <w:rPr>
                                            <w:b/>
                                          </w:rPr>
                                          <w:t>16</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0B7A5D5A"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705BF306"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1287294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6646C162"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375C8D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8A6735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4A4846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767890E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0A5ACE5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8A9FDD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C7B5FEC"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741B9329" w14:textId="77777777" w:rsidR="001868BC" w:rsidRDefault="001868BC">
                                        <w:pPr>
                                          <w:widowControl/>
                                          <w:suppressAutoHyphens w:val="0"/>
                                          <w:jc w:val="left"/>
                                          <w:textAlignment w:val="auto"/>
                                          <w:rPr>
                                            <w:rFonts w:hint="eastAsia"/>
                                          </w:rPr>
                                        </w:pPr>
                                      </w:p>
                                    </w:tc>
                                  </w:tr>
                                  <w:tr w:rsidR="001868BC" w14:paraId="6E05F250"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tcPr>
                                      <w:p w14:paraId="7657FECD" w14:textId="77777777" w:rsidR="001868BC" w:rsidRDefault="000F55CF">
                                        <w:pPr>
                                          <w:widowControl/>
                                          <w:suppressAutoHyphens w:val="0"/>
                                          <w:jc w:val="left"/>
                                          <w:textAlignment w:val="auto"/>
                                          <w:rPr>
                                            <w:rFonts w:hint="eastAsia"/>
                                            <w:b/>
                                            <w:bCs/>
                                          </w:rPr>
                                        </w:pPr>
                                        <w:r>
                                          <w:rPr>
                                            <w:b/>
                                            <w:bCs/>
                                          </w:rPr>
                                          <w:t>32</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28D6EDD1"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586E41C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18DDEA0D"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1468B32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0FAD2B5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0163A7F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72F1A3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150CF936"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2DC15406"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CC147F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DF39EA2"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FFFFFF"/>
                                        <w:tcMar>
                                          <w:top w:w="0" w:type="dxa"/>
                                          <w:left w:w="10" w:type="dxa"/>
                                          <w:bottom w:w="0" w:type="dxa"/>
                                          <w:right w:w="10" w:type="dxa"/>
                                        </w:tcMar>
                                      </w:tcPr>
                                      <w:p w14:paraId="16199215" w14:textId="77777777" w:rsidR="001868BC" w:rsidRDefault="001868BC">
                                        <w:pPr>
                                          <w:widowControl/>
                                          <w:suppressAutoHyphens w:val="0"/>
                                          <w:jc w:val="left"/>
                                          <w:textAlignment w:val="auto"/>
                                          <w:rPr>
                                            <w:rFonts w:hint="eastAsia"/>
                                          </w:rPr>
                                        </w:pPr>
                                      </w:p>
                                    </w:tc>
                                  </w:tr>
                                </w:tbl>
                                <w:p w14:paraId="752DDA39" w14:textId="77777777" w:rsidR="001868BC" w:rsidRDefault="001868BC">
                                  <w:pPr>
                                    <w:suppressAutoHyphens w:val="0"/>
                                    <w:jc w:val="left"/>
                                    <w:textAlignment w:val="auto"/>
                                    <w:rPr>
                                      <w:rFonts w:hint="eastAsia"/>
                                    </w:rPr>
                                  </w:pPr>
                                </w:p>
                              </w:tc>
                            </w:tr>
                          </w:tbl>
                          <w:p w14:paraId="267F3C3D" w14:textId="77777777" w:rsidR="001868BC" w:rsidRDefault="001868BC">
                            <w:pPr>
                              <w:rPr>
                                <w:rFonts w:hint="eastAsia"/>
                              </w:rPr>
                            </w:pPr>
                          </w:p>
                        </w:txbxContent>
                      </wps:txbx>
                      <wps:bodyPr vert="horz" wrap="square" lIns="0" tIns="0" rIns="0" bIns="0" anchor="ctr" anchorCtr="0" compatLnSpc="0">
                        <a:noAutofit/>
                      </wps:bodyPr>
                    </wps:wsp>
                  </a:graphicData>
                </a:graphic>
              </wp:inline>
            </w:drawing>
          </mc:Choice>
          <mc:Fallback>
            <w:pict>
              <v:shapetype w14:anchorId="3EB7D2D3" id="_x0000_t202" coordsize="21600,21600" o:spt="202" path="m0,0l0,21600,21600,21600,21600,0xe">
                <v:stroke joinstyle="miter"/>
                <v:path gradientshapeok="t" o:connecttype="rect"/>
              </v:shapetype>
              <v:shape id="Marco1" o:spid="_x0000_s1026" type="#_x0000_t202" style="width:516.7pt;height:416.2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" stroked="f">
                <v:textbox inset="0,0,0,0">
                  <w:txbxContent>
                    <w:tbl>
                      <w:tblPr>
                        <w:tblW w:w="10206" w:type="dxa"/>
                        <w:tblLayout w:type="fixed"/>
                        <w:tblCellMar>
                          <w:left w:w="10" w:type="dxa"/>
                          <w:right w:w="10" w:type="dxa"/>
                        </w:tblCellMar>
                        <w:tblLook w:val="0000" w:firstRow="0" w:lastRow="0" w:firstColumn="0" w:lastColumn="0" w:noHBand="0" w:noVBand="0"/>
                      </w:tblPr>
                      <w:tblGrid>
                        <w:gridCol w:w="10206"/>
                      </w:tblGrid>
                      <w:tr w:rsidR="001868BC" w14:paraId="08AD51B9" w14:textId="77777777">
                        <w:tc>
                          <w:tcPr>
                            <w:tcW w:w="10206" w:type="dxa"/>
                            <w:shd w:val="clear" w:color="auto" w:fill="auto"/>
                            <w:tcMar>
                              <w:top w:w="0" w:type="dxa"/>
                              <w:left w:w="108" w:type="dxa"/>
                              <w:bottom w:w="0" w:type="dxa"/>
                              <w:right w:w="108" w:type="dxa"/>
                            </w:tcMar>
                          </w:tcPr>
                          <w:p w14:paraId="580D1361" w14:textId="77777777" w:rsidR="001868BC" w:rsidRDefault="000F55CF">
                            <w:pPr>
                              <w:jc w:val="left"/>
                              <w:rPr>
                                <w:rFonts w:hint="eastAsia"/>
                              </w:rPr>
                            </w:pPr>
                            <w:r>
                              <w:rPr>
                                <w:rStyle w:val="Fuentedeprrafopredeter1"/>
                                <w:b/>
                              </w:rPr>
                              <w:t>Tabla 1.</w:t>
                            </w:r>
                            <w:r>
                              <w:t xml:space="preserve"> Tiempos de ejecución del código secuencial y de la versión paralela para atcgrid y para el PC personal</w:t>
                            </w:r>
                          </w:p>
                        </w:tc>
                      </w:tr>
                      <w:tr w:rsidR="001868BC" w14:paraId="7B19C3F3" w14:textId="77777777">
                        <w:tc>
                          <w:tcPr>
                            <w:tcW w:w="10206" w:type="dxa"/>
                            <w:shd w:val="clear" w:color="auto" w:fill="auto"/>
                            <w:tcMar>
                              <w:top w:w="0" w:type="dxa"/>
                              <w:left w:w="108" w:type="dxa"/>
                              <w:bottom w:w="0" w:type="dxa"/>
                              <w:right w:w="108" w:type="dxa"/>
                            </w:tcMar>
                          </w:tcPr>
                          <w:tbl>
                            <w:tblPr>
                              <w:tblW w:w="10092" w:type="dxa"/>
                              <w:tblLayout w:type="fixed"/>
                              <w:tblCellMar>
                                <w:left w:w="10" w:type="dxa"/>
                                <w:right w:w="10" w:type="dxa"/>
                              </w:tblCellMar>
                              <w:tblLook w:val="0000" w:firstRow="0" w:lastRow="0" w:firstColumn="0" w:lastColumn="0" w:noHBand="0" w:noVBand="0"/>
                            </w:tblPr>
                            <w:tblGrid>
                              <w:gridCol w:w="1276"/>
                              <w:gridCol w:w="851"/>
                              <w:gridCol w:w="708"/>
                              <w:gridCol w:w="709"/>
                              <w:gridCol w:w="851"/>
                              <w:gridCol w:w="708"/>
                              <w:gridCol w:w="709"/>
                              <w:gridCol w:w="709"/>
                              <w:gridCol w:w="709"/>
                              <w:gridCol w:w="708"/>
                              <w:gridCol w:w="709"/>
                              <w:gridCol w:w="709"/>
                              <w:gridCol w:w="736"/>
                            </w:tblGrid>
                            <w:tr w:rsidR="001868BC" w14:paraId="5CCD4BDE" w14:textId="77777777">
                              <w:trPr>
                                <w:trHeight w:val="300"/>
                              </w:trPr>
                              <w:tc>
                                <w:tcPr>
                                  <w:tcW w:w="1276" w:type="dxa"/>
                                  <w:tcBorders>
                                    <w:top w:val="single" w:sz="8" w:space="0" w:color="000000"/>
                                    <w:bottom w:val="single" w:sz="4" w:space="0" w:color="FFFFFF"/>
                                    <w:right w:val="single" w:sz="4" w:space="0" w:color="000000"/>
                                  </w:tcBorders>
                                  <w:shd w:val="clear" w:color="auto" w:fill="auto"/>
                                  <w:noWrap/>
                                  <w:tcMar>
                                    <w:top w:w="0" w:type="dxa"/>
                                    <w:left w:w="108" w:type="dxa"/>
                                    <w:bottom w:w="0" w:type="dxa"/>
                                    <w:right w:w="108" w:type="dxa"/>
                                  </w:tcMar>
                                  <w:vAlign w:val="center"/>
                                </w:tcPr>
                                <w:p w14:paraId="7C24E5BE" w14:textId="77777777" w:rsidR="001868BC" w:rsidRDefault="001868BC">
                                  <w:pPr>
                                    <w:widowControl/>
                                    <w:suppressAutoHyphens w:val="0"/>
                                    <w:jc w:val="center"/>
                                    <w:textAlignment w:val="auto"/>
                                    <w:rPr>
                                      <w:rFonts w:hint="eastAsia"/>
                                      <w:b/>
                                      <w:bCs/>
                                    </w:rPr>
                                  </w:pPr>
                                </w:p>
                              </w:tc>
                              <w:tc>
                                <w:tcPr>
                                  <w:tcW w:w="3119" w:type="dxa"/>
                                  <w:gridSpan w:val="4"/>
                                  <w:tcBorders>
                                    <w:top w:val="single" w:sz="8" w:space="0" w:color="000000"/>
                                    <w:left w:val="single" w:sz="4" w:space="0" w:color="000000"/>
                                    <w:bottom w:val="single" w:sz="8" w:space="0" w:color="000000"/>
                                    <w:right w:val="single" w:sz="4" w:space="0" w:color="000000"/>
                                  </w:tcBorders>
                                  <w:shd w:val="clear" w:color="auto" w:fill="auto"/>
                                  <w:noWrap/>
                                  <w:tcMar>
                                    <w:top w:w="0" w:type="dxa"/>
                                    <w:left w:w="108" w:type="dxa"/>
                                    <w:bottom w:w="0" w:type="dxa"/>
                                    <w:right w:w="108" w:type="dxa"/>
                                  </w:tcMar>
                                  <w:vAlign w:val="center"/>
                                </w:tcPr>
                                <w:p w14:paraId="2E8EAB6D" w14:textId="77777777" w:rsidR="001868BC" w:rsidRDefault="000F55CF">
                                  <w:pPr>
                                    <w:widowControl/>
                                    <w:suppressAutoHyphens w:val="0"/>
                                    <w:jc w:val="center"/>
                                    <w:textAlignment w:val="auto"/>
                                    <w:rPr>
                                      <w:rFonts w:hint="eastAsia"/>
                                      <w:b/>
                                      <w:bCs/>
                                    </w:rPr>
                                  </w:pPr>
                                  <w:r>
                                    <w:rPr>
                                      <w:b/>
                                      <w:bCs/>
                                    </w:rPr>
                                    <w:t>atcgrid1, atcgrid2 o atcgrid3</w:t>
                                  </w:r>
                                </w:p>
                              </w:tc>
                              <w:tc>
                                <w:tcPr>
                                  <w:tcW w:w="2835" w:type="dxa"/>
                                  <w:gridSpan w:val="4"/>
                                  <w:tcBorders>
                                    <w:top w:val="single" w:sz="8" w:space="0" w:color="000000"/>
                                    <w:left w:val="single" w:sz="4" w:space="0" w:color="000000"/>
                                    <w:bottom w:val="single" w:sz="8" w:space="0" w:color="000000"/>
                                    <w:right w:val="single" w:sz="4" w:space="0" w:color="000000"/>
                                  </w:tcBorders>
                                  <w:shd w:val="clear" w:color="auto" w:fill="auto"/>
                                  <w:tcMar>
                                    <w:top w:w="0" w:type="dxa"/>
                                    <w:left w:w="10" w:type="dxa"/>
                                    <w:bottom w:w="0" w:type="dxa"/>
                                    <w:right w:w="10" w:type="dxa"/>
                                  </w:tcMar>
                                  <w:vAlign w:val="center"/>
                                </w:tcPr>
                                <w:p w14:paraId="325342C0" w14:textId="77777777" w:rsidR="001868BC" w:rsidRDefault="000F55CF">
                                  <w:pPr>
                                    <w:widowControl/>
                                    <w:suppressAutoHyphens w:val="0"/>
                                    <w:jc w:val="center"/>
                                    <w:textAlignment w:val="auto"/>
                                    <w:rPr>
                                      <w:rFonts w:hint="eastAsia"/>
                                      <w:b/>
                                      <w:bCs/>
                                    </w:rPr>
                                  </w:pPr>
                                  <w:r>
                                    <w:rPr>
                                      <w:b/>
                                      <w:bCs/>
                                    </w:rPr>
                                    <w:t>atcgrid4</w:t>
                                  </w:r>
                                </w:p>
                              </w:tc>
                              <w:tc>
                                <w:tcPr>
                                  <w:tcW w:w="2862" w:type="dxa"/>
                                  <w:gridSpan w:val="4"/>
                                  <w:tcBorders>
                                    <w:top w:val="single" w:sz="8" w:space="0" w:color="000000"/>
                                    <w:left w:val="single" w:sz="4" w:space="0" w:color="000000"/>
                                    <w:bottom w:val="single" w:sz="8" w:space="0" w:color="000000"/>
                                  </w:tcBorders>
                                  <w:shd w:val="clear" w:color="auto" w:fill="auto"/>
                                  <w:tcMar>
                                    <w:top w:w="0" w:type="dxa"/>
                                    <w:left w:w="10" w:type="dxa"/>
                                    <w:bottom w:w="0" w:type="dxa"/>
                                    <w:right w:w="10" w:type="dxa"/>
                                  </w:tcMar>
                                  <w:vAlign w:val="center"/>
                                </w:tcPr>
                                <w:p w14:paraId="3F348489" w14:textId="77777777" w:rsidR="001868BC" w:rsidRDefault="000F55CF">
                                  <w:pPr>
                                    <w:widowControl/>
                                    <w:suppressAutoHyphens w:val="0"/>
                                    <w:jc w:val="center"/>
                                    <w:textAlignment w:val="auto"/>
                                    <w:rPr>
                                      <w:rFonts w:hint="eastAsia"/>
                                      <w:b/>
                                      <w:bCs/>
                                    </w:rPr>
                                  </w:pPr>
                                  <w:r>
                                    <w:rPr>
                                      <w:b/>
                                      <w:bCs/>
                                    </w:rPr>
                                    <w:t>PC</w:t>
                                  </w:r>
                                </w:p>
                              </w:tc>
                            </w:tr>
                            <w:tr w:rsidR="001868BC" w14:paraId="537889D1" w14:textId="77777777">
                              <w:trPr>
                                <w:trHeight w:val="300"/>
                              </w:trPr>
                              <w:tc>
                                <w:tcPr>
                                  <w:tcW w:w="1276" w:type="dxa"/>
                                  <w:tcBorders>
                                    <w:top w:val="single" w:sz="4" w:space="0" w:color="FFFFFF"/>
                                    <w:bottom w:val="single" w:sz="8" w:space="0" w:color="000000"/>
                                    <w:right w:val="single" w:sz="4" w:space="0" w:color="000000"/>
                                  </w:tcBorders>
                                  <w:shd w:val="clear" w:color="auto" w:fill="auto"/>
                                  <w:noWrap/>
                                  <w:tcMar>
                                    <w:top w:w="0" w:type="dxa"/>
                                    <w:left w:w="0" w:type="dxa"/>
                                    <w:bottom w:w="0" w:type="dxa"/>
                                    <w:right w:w="0" w:type="dxa"/>
                                  </w:tcMar>
                                  <w:vAlign w:val="center"/>
                                </w:tcPr>
                                <w:p w14:paraId="4AE46428" w14:textId="77777777" w:rsidR="001868BC" w:rsidRDefault="001868BC">
                                  <w:pPr>
                                    <w:widowControl/>
                                    <w:suppressAutoHyphens w:val="0"/>
                                    <w:textAlignment w:val="auto"/>
                                    <w:rPr>
                                      <w:rFonts w:hint="eastAsia"/>
                                      <w:b/>
                                      <w:bCs/>
                                    </w:rPr>
                                  </w:pPr>
                                </w:p>
                              </w:tc>
                              <w:tc>
                                <w:tcPr>
                                  <w:tcW w:w="1559"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8" w:type="dxa"/>
                                    <w:bottom w:w="0" w:type="dxa"/>
                                    <w:right w:w="108" w:type="dxa"/>
                                  </w:tcMar>
                                  <w:vAlign w:val="center"/>
                                </w:tcPr>
                                <w:p w14:paraId="36E32A93" w14:textId="77777777" w:rsidR="001868BC" w:rsidRDefault="000F55CF">
                                  <w:pPr>
                                    <w:widowControl/>
                                    <w:suppressAutoHyphens w:val="0"/>
                                    <w:jc w:val="center"/>
                                    <w:textAlignment w:val="auto"/>
                                    <w:rPr>
                                      <w:rFonts w:hint="eastAsia"/>
                                      <w:b/>
                                      <w:bCs/>
                                    </w:rPr>
                                  </w:pPr>
                                  <w:r>
                                    <w:rPr>
                                      <w:b/>
                                      <w:bCs/>
                                    </w:rPr>
                                    <w:t>Tamaño= entre 5000 y 10000</w:t>
                                  </w:r>
                                </w:p>
                              </w:tc>
                              <w:tc>
                                <w:tcPr>
                                  <w:tcW w:w="1560"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8" w:type="dxa"/>
                                    <w:bottom w:w="0" w:type="dxa"/>
                                    <w:right w:w="108" w:type="dxa"/>
                                  </w:tcMar>
                                  <w:vAlign w:val="center"/>
                                </w:tcPr>
                                <w:p w14:paraId="43E50D4A" w14:textId="77777777" w:rsidR="001868BC" w:rsidRDefault="000F55CF">
                                  <w:pPr>
                                    <w:widowControl/>
                                    <w:suppressAutoHyphens w:val="0"/>
                                    <w:jc w:val="center"/>
                                    <w:textAlignment w:val="auto"/>
                                    <w:rPr>
                                      <w:rFonts w:hint="eastAsia"/>
                                    </w:rPr>
                                  </w:pPr>
                                  <w:r>
                                    <w:rPr>
                                      <w:rStyle w:val="Fuentedeprrafopredeter1"/>
                                      <w:b/>
                                      <w:bCs/>
                                    </w:rPr>
                                    <w:t>Tamaño=</w:t>
                                  </w:r>
                                  <w:r>
                                    <w:t xml:space="preserve"> </w:t>
                                  </w:r>
                                  <w:r>
                                    <w:rPr>
                                      <w:rStyle w:val="Fuentedeprrafopredeter1"/>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453B9916" w14:textId="77777777" w:rsidR="001868BC" w:rsidRDefault="000F55CF">
                                  <w:pPr>
                                    <w:widowControl/>
                                    <w:suppressAutoHyphens w:val="0"/>
                                    <w:jc w:val="center"/>
                                    <w:textAlignment w:val="auto"/>
                                    <w:rPr>
                                      <w:rFonts w:hint="eastAsia"/>
                                      <w:b/>
                                      <w:bCs/>
                                    </w:rPr>
                                  </w:pPr>
                                  <w:r>
                                    <w:rPr>
                                      <w:b/>
                                      <w:bCs/>
                                    </w:rPr>
                                    <w:t>Tamaño= entre 5000 y 10000</w:t>
                                  </w:r>
                                </w:p>
                              </w:tc>
                              <w:tc>
                                <w:tcPr>
                                  <w:tcW w:w="1418"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1A6CCC98" w14:textId="77777777" w:rsidR="001868BC" w:rsidRDefault="000F55CF">
                                  <w:pPr>
                                    <w:widowControl/>
                                    <w:suppressAutoHyphens w:val="0"/>
                                    <w:jc w:val="center"/>
                                    <w:textAlignment w:val="auto"/>
                                    <w:rPr>
                                      <w:rFonts w:hint="eastAsia"/>
                                    </w:rPr>
                                  </w:pPr>
                                  <w:r>
                                    <w:rPr>
                                      <w:rStyle w:val="Fuentedeprrafopredeter1"/>
                                      <w:b/>
                                      <w:bCs/>
                                    </w:rPr>
                                    <w:t>Tamaño=</w:t>
                                  </w:r>
                                  <w:r>
                                    <w:t xml:space="preserve"> </w:t>
                                  </w:r>
                                  <w:r>
                                    <w:rPr>
                                      <w:rStyle w:val="Fuentedeprrafopredeter1"/>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5AF19066" w14:textId="77777777" w:rsidR="001868BC" w:rsidRDefault="000F55CF">
                                  <w:pPr>
                                    <w:widowControl/>
                                    <w:suppressAutoHyphens w:val="0"/>
                                    <w:jc w:val="center"/>
                                    <w:textAlignment w:val="auto"/>
                                    <w:rPr>
                                      <w:rFonts w:hint="eastAsia"/>
                                      <w:b/>
                                      <w:bCs/>
                                    </w:rPr>
                                  </w:pPr>
                                  <w:r>
                                    <w:rPr>
                                      <w:b/>
                                      <w:bCs/>
                                    </w:rPr>
                                    <w:t>Tamaño= entre 5000 y 10000</w:t>
                                  </w:r>
                                </w:p>
                              </w:tc>
                              <w:tc>
                                <w:tcPr>
                                  <w:tcW w:w="1445" w:type="dxa"/>
                                  <w:gridSpan w:val="2"/>
                                  <w:tcBorders>
                                    <w:top w:val="single" w:sz="8" w:space="0" w:color="000000"/>
                                    <w:left w:val="single" w:sz="4" w:space="0" w:color="A6A6A6"/>
                                    <w:bottom w:val="single" w:sz="8" w:space="0" w:color="000000"/>
                                  </w:tcBorders>
                                  <w:shd w:val="clear" w:color="auto" w:fill="auto"/>
                                  <w:tcMar>
                                    <w:top w:w="0" w:type="dxa"/>
                                    <w:left w:w="0" w:type="dxa"/>
                                    <w:bottom w:w="0" w:type="dxa"/>
                                    <w:right w:w="0" w:type="dxa"/>
                                  </w:tcMar>
                                  <w:vAlign w:val="center"/>
                                </w:tcPr>
                                <w:p w14:paraId="003D8734" w14:textId="77777777" w:rsidR="001868BC" w:rsidRDefault="000F55CF">
                                  <w:pPr>
                                    <w:widowControl/>
                                    <w:suppressAutoHyphens w:val="0"/>
                                    <w:jc w:val="center"/>
                                    <w:textAlignment w:val="auto"/>
                                    <w:rPr>
                                      <w:rFonts w:hint="eastAsia"/>
                                    </w:rPr>
                                  </w:pPr>
                                  <w:r>
                                    <w:rPr>
                                      <w:rStyle w:val="Fuentedeprrafopredeter1"/>
                                      <w:b/>
                                      <w:bCs/>
                                    </w:rPr>
                                    <w:t>Tamaño=</w:t>
                                  </w:r>
                                  <w:r>
                                    <w:t xml:space="preserve"> </w:t>
                                  </w:r>
                                  <w:r>
                                    <w:rPr>
                                      <w:rStyle w:val="Fuentedeprrafopredeter1"/>
                                      <w:b/>
                                      <w:bCs/>
                                    </w:rPr>
                                    <w:t>entre 10000 y 100000</w:t>
                                  </w:r>
                                </w:p>
                              </w:tc>
                            </w:tr>
                            <w:tr w:rsidR="001868BC" w14:paraId="0F4463E9" w14:textId="77777777">
                              <w:trPr>
                                <w:trHeight w:val="495"/>
                              </w:trPr>
                              <w:tc>
                                <w:tcPr>
                                  <w:tcW w:w="1276" w:type="dxa"/>
                                  <w:tcBorders>
                                    <w:top w:val="single" w:sz="8" w:space="0" w:color="000000"/>
                                    <w:bottom w:val="single" w:sz="8" w:space="0" w:color="000000"/>
                                    <w:right w:val="single" w:sz="4" w:space="0" w:color="000000"/>
                                  </w:tcBorders>
                                  <w:shd w:val="clear" w:color="auto" w:fill="auto"/>
                                  <w:noWrap/>
                                  <w:tcMar>
                                    <w:top w:w="0" w:type="dxa"/>
                                    <w:left w:w="0" w:type="dxa"/>
                                    <w:bottom w:w="0" w:type="dxa"/>
                                    <w:right w:w="0" w:type="dxa"/>
                                  </w:tcMar>
                                  <w:vAlign w:val="center"/>
                                </w:tcPr>
                                <w:p w14:paraId="524BEC0C" w14:textId="77777777" w:rsidR="001868BC" w:rsidRDefault="000F55CF">
                                  <w:pPr>
                                    <w:widowControl/>
                                    <w:suppressAutoHyphens w:val="0"/>
                                    <w:jc w:val="center"/>
                                    <w:textAlignment w:val="auto"/>
                                    <w:rPr>
                                      <w:rFonts w:hint="eastAsia"/>
                                      <w:b/>
                                      <w:bCs/>
                                    </w:rPr>
                                  </w:pPr>
                                  <w:r>
                                    <w:rPr>
                                      <w:b/>
                                      <w:bCs/>
                                    </w:rPr>
                                    <w:t>Nº de núcleos (p)</w:t>
                                  </w:r>
                                </w:p>
                              </w:tc>
                              <w:tc>
                                <w:tcPr>
                                  <w:tcW w:w="851" w:type="dxa"/>
                                  <w:tcBorders>
                                    <w:top w:val="single" w:sz="8" w:space="0" w:color="000000"/>
                                    <w:left w:val="single" w:sz="4" w:space="0" w:color="000000"/>
                                    <w:bottom w:val="single" w:sz="8" w:space="0" w:color="000000"/>
                                    <w:right w:val="single" w:sz="4" w:space="0" w:color="A6A6A6"/>
                                  </w:tcBorders>
                                  <w:shd w:val="clear" w:color="auto" w:fill="auto"/>
                                  <w:noWrap/>
                                  <w:tcMar>
                                    <w:top w:w="0" w:type="dxa"/>
                                    <w:left w:w="108" w:type="dxa"/>
                                    <w:bottom w:w="0" w:type="dxa"/>
                                    <w:right w:w="108" w:type="dxa"/>
                                  </w:tcMar>
                                  <w:vAlign w:val="center"/>
                                </w:tcPr>
                                <w:p w14:paraId="45AB5769" w14:textId="77777777" w:rsidR="001868BC" w:rsidRDefault="000F55CF">
                                  <w:pPr>
                                    <w:widowControl/>
                                    <w:suppressAutoHyphens w:val="0"/>
                                    <w:jc w:val="center"/>
                                    <w:textAlignment w:val="auto"/>
                                    <w:rPr>
                                      <w:rFonts w:hint="eastAsia"/>
                                    </w:rPr>
                                  </w:pPr>
                                  <w:r>
                                    <w:rPr>
                                      <w:rStyle w:val="Fuentedeprrafopredeter1"/>
                                      <w:b/>
                                      <w:bCs/>
                                    </w:rPr>
                                    <w:t>T(p)</w:t>
                                  </w:r>
                                </w:p>
                              </w:tc>
                              <w:tc>
                                <w:tcPr>
                                  <w:tcW w:w="708"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594522D2" w14:textId="77777777" w:rsidR="001868BC" w:rsidRDefault="000F55CF">
                                  <w:pPr>
                                    <w:widowControl/>
                                    <w:suppressAutoHyphens w:val="0"/>
                                    <w:jc w:val="center"/>
                                    <w:textAlignment w:val="auto"/>
                                    <w:rPr>
                                      <w:rFonts w:hint="eastAsia"/>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noWrap/>
                                  <w:tcMar>
                                    <w:top w:w="0" w:type="dxa"/>
                                    <w:left w:w="108" w:type="dxa"/>
                                    <w:bottom w:w="0" w:type="dxa"/>
                                    <w:right w:w="108" w:type="dxa"/>
                                  </w:tcMar>
                                  <w:vAlign w:val="center"/>
                                </w:tcPr>
                                <w:p w14:paraId="4C55BDA9" w14:textId="77777777" w:rsidR="001868BC" w:rsidRDefault="000F55CF">
                                  <w:pPr>
                                    <w:widowControl/>
                                    <w:suppressAutoHyphens w:val="0"/>
                                    <w:jc w:val="center"/>
                                    <w:textAlignment w:val="auto"/>
                                    <w:rPr>
                                      <w:rFonts w:hint="eastAsia"/>
                                    </w:rPr>
                                  </w:pPr>
                                  <w:r>
                                    <w:rPr>
                                      <w:rStyle w:val="Fuentedeprrafopredeter1"/>
                                      <w:b/>
                                      <w:bCs/>
                                    </w:rPr>
                                    <w:t>T(p)</w:t>
                                  </w:r>
                                </w:p>
                              </w:tc>
                              <w:tc>
                                <w:tcPr>
                                  <w:tcW w:w="851" w:type="dxa"/>
                                  <w:tcBorders>
                                    <w:top w:val="single" w:sz="8" w:space="0" w:color="000000"/>
                                    <w:left w:val="single" w:sz="4" w:space="0" w:color="A6A6A6"/>
                                    <w:bottom w:val="single" w:sz="8" w:space="0" w:color="000000"/>
                                    <w:right w:val="single" w:sz="4" w:space="0" w:color="000000"/>
                                  </w:tcBorders>
                                  <w:shd w:val="clear" w:color="auto" w:fill="auto"/>
                                  <w:noWrap/>
                                  <w:tcMar>
                                    <w:top w:w="0" w:type="dxa"/>
                                    <w:left w:w="108" w:type="dxa"/>
                                    <w:bottom w:w="0" w:type="dxa"/>
                                    <w:right w:w="108" w:type="dxa"/>
                                  </w:tcMar>
                                  <w:vAlign w:val="center"/>
                                </w:tcPr>
                                <w:p w14:paraId="1059E167" w14:textId="77777777" w:rsidR="001868BC" w:rsidRDefault="000F55CF">
                                  <w:pPr>
                                    <w:widowControl/>
                                    <w:suppressAutoHyphens w:val="0"/>
                                    <w:jc w:val="center"/>
                                    <w:textAlignment w:val="auto"/>
                                    <w:rPr>
                                      <w:rFonts w:hint="eastAsia"/>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6328DA33" w14:textId="77777777" w:rsidR="001868BC" w:rsidRDefault="000F55CF">
                                  <w:pPr>
                                    <w:widowControl/>
                                    <w:suppressAutoHyphens w:val="0"/>
                                    <w:jc w:val="center"/>
                                    <w:textAlignment w:val="auto"/>
                                    <w:rPr>
                                      <w:rFonts w:hint="eastAsia"/>
                                    </w:rPr>
                                  </w:pPr>
                                  <w:r>
                                    <w:rPr>
                                      <w:rStyle w:val="Fuentedeprrafopredeter1"/>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3147AFB1" w14:textId="77777777" w:rsidR="001868BC" w:rsidRDefault="000F55CF">
                                  <w:pPr>
                                    <w:widowControl/>
                                    <w:suppressAutoHyphens w:val="0"/>
                                    <w:jc w:val="center"/>
                                    <w:textAlignment w:val="auto"/>
                                    <w:rPr>
                                      <w:rFonts w:hint="eastAsia"/>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262BF8FC" w14:textId="77777777" w:rsidR="001868BC" w:rsidRDefault="000F55CF">
                                  <w:pPr>
                                    <w:widowControl/>
                                    <w:suppressAutoHyphens w:val="0"/>
                                    <w:jc w:val="center"/>
                                    <w:textAlignment w:val="auto"/>
                                    <w:rPr>
                                      <w:rFonts w:hint="eastAsia"/>
                                    </w:rPr>
                                  </w:pPr>
                                  <w:r>
                                    <w:rPr>
                                      <w:rStyle w:val="Fuentedeprrafopredeter1"/>
                                      <w:b/>
                                      <w:bCs/>
                                    </w:rPr>
                                    <w:t>T(p)</w:t>
                                  </w:r>
                                </w:p>
                              </w:tc>
                              <w:tc>
                                <w:tcPr>
                                  <w:tcW w:w="709" w:type="dxa"/>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7FFBB3A9" w14:textId="77777777" w:rsidR="001868BC" w:rsidRDefault="000F55CF">
                                  <w:pPr>
                                    <w:widowControl/>
                                    <w:suppressAutoHyphens w:val="0"/>
                                    <w:jc w:val="center"/>
                                    <w:textAlignment w:val="auto"/>
                                    <w:rPr>
                                      <w:rFonts w:hint="eastAsia"/>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76284B9C" w14:textId="77777777" w:rsidR="001868BC" w:rsidRDefault="000F55CF">
                                  <w:pPr>
                                    <w:widowControl/>
                                    <w:suppressAutoHyphens w:val="0"/>
                                    <w:jc w:val="center"/>
                                    <w:textAlignment w:val="auto"/>
                                    <w:rPr>
                                      <w:rFonts w:hint="eastAsia"/>
                                    </w:rPr>
                                  </w:pPr>
                                  <w:r>
                                    <w:rPr>
                                      <w:rStyle w:val="Fuentedeprrafopredeter1"/>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02E98B33" w14:textId="77777777" w:rsidR="001868BC" w:rsidRDefault="000F55CF">
                                  <w:pPr>
                                    <w:widowControl/>
                                    <w:suppressAutoHyphens w:val="0"/>
                                    <w:jc w:val="center"/>
                                    <w:textAlignment w:val="auto"/>
                                    <w:rPr>
                                      <w:rFonts w:hint="eastAsia"/>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548DC9D1" w14:textId="77777777" w:rsidR="001868BC" w:rsidRDefault="000F55CF">
                                  <w:pPr>
                                    <w:widowControl/>
                                    <w:suppressAutoHyphens w:val="0"/>
                                    <w:jc w:val="center"/>
                                    <w:textAlignment w:val="auto"/>
                                    <w:rPr>
                                      <w:rFonts w:hint="eastAsia"/>
                                    </w:rPr>
                                  </w:pPr>
                                  <w:r>
                                    <w:rPr>
                                      <w:rStyle w:val="Fuentedeprrafopredeter1"/>
                                      <w:b/>
                                      <w:bCs/>
                                    </w:rPr>
                                    <w:t>T(p)</w:t>
                                  </w:r>
                                </w:p>
                              </w:tc>
                              <w:tc>
                                <w:tcPr>
                                  <w:tcW w:w="736" w:type="dxa"/>
                                  <w:tcBorders>
                                    <w:top w:val="single" w:sz="8" w:space="0" w:color="000000"/>
                                    <w:left w:val="single" w:sz="4" w:space="0" w:color="A6A6A6"/>
                                    <w:bottom w:val="single" w:sz="8" w:space="0" w:color="000000"/>
                                  </w:tcBorders>
                                  <w:shd w:val="clear" w:color="auto" w:fill="auto"/>
                                  <w:tcMar>
                                    <w:top w:w="0" w:type="dxa"/>
                                    <w:left w:w="10" w:type="dxa"/>
                                    <w:bottom w:w="0" w:type="dxa"/>
                                    <w:right w:w="10" w:type="dxa"/>
                                  </w:tcMar>
                                  <w:vAlign w:val="center"/>
                                </w:tcPr>
                                <w:p w14:paraId="5E8429CC" w14:textId="77777777" w:rsidR="001868BC" w:rsidRDefault="000F55CF">
                                  <w:pPr>
                                    <w:widowControl/>
                                    <w:suppressAutoHyphens w:val="0"/>
                                    <w:jc w:val="center"/>
                                    <w:textAlignment w:val="auto"/>
                                    <w:rPr>
                                      <w:rFonts w:hint="eastAsia"/>
                                      <w:b/>
                                      <w:bCs/>
                                    </w:rPr>
                                  </w:pPr>
                                  <w:r>
                                    <w:rPr>
                                      <w:b/>
                                      <w:bCs/>
                                    </w:rPr>
                                    <w:t>S(p)</w:t>
                                  </w:r>
                                </w:p>
                              </w:tc>
                            </w:tr>
                            <w:tr w:rsidR="001868BC" w14:paraId="04326400"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tcPr>
                                <w:p w14:paraId="4DB98B3B" w14:textId="77777777" w:rsidR="001868BC" w:rsidRDefault="000F55CF">
                                  <w:pPr>
                                    <w:widowControl/>
                                    <w:suppressAutoHyphens w:val="0"/>
                                    <w:jc w:val="left"/>
                                    <w:textAlignment w:val="auto"/>
                                    <w:rPr>
                                      <w:rFonts w:hint="eastAsia"/>
                                      <w:b/>
                                    </w:rPr>
                                  </w:pPr>
                                  <w:r>
                                    <w:rPr>
                                      <w:b/>
                                    </w:rPr>
                                    <w:t>Código Secuencial</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vAlign w:val="center"/>
                                </w:tcPr>
                                <w:p w14:paraId="621F2901"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6074EBA5" w14:textId="77777777" w:rsidR="001868BC" w:rsidRDefault="000F55CF">
                                  <w:pPr>
                                    <w:widowControl/>
                                    <w:suppressAutoHyphens w:val="0"/>
                                    <w:jc w:val="left"/>
                                    <w:textAlignment w:val="auto"/>
                                    <w:rPr>
                                      <w:rFonts w:hint="eastAsia"/>
                                    </w:rPr>
                                  </w:pPr>
                                  <w:r>
                                    <w:t>----</w:t>
                                  </w: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vAlign w:val="center"/>
                                </w:tcPr>
                                <w:p w14:paraId="00810272"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vAlign w:val="center"/>
                                </w:tcPr>
                                <w:p w14:paraId="7047794C" w14:textId="77777777" w:rsidR="001868BC" w:rsidRDefault="000F55CF">
                                  <w:pPr>
                                    <w:widowControl/>
                                    <w:suppressAutoHyphens w:val="0"/>
                                    <w:jc w:val="left"/>
                                    <w:textAlignment w:val="auto"/>
                                    <w:rPr>
                                      <w:rFonts w:hint="eastAsia"/>
                                    </w:rPr>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0105470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4283BF6C" w14:textId="77777777" w:rsidR="001868BC" w:rsidRDefault="000F55CF">
                                  <w:pPr>
                                    <w:widowControl/>
                                    <w:suppressAutoHyphens w:val="0"/>
                                    <w:jc w:val="left"/>
                                    <w:textAlignment w:val="auto"/>
                                    <w:rPr>
                                      <w:rFonts w:hint="eastAsia"/>
                                    </w:rPr>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53537C2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vAlign w:val="center"/>
                                </w:tcPr>
                                <w:p w14:paraId="44CFF63C" w14:textId="77777777" w:rsidR="001868BC" w:rsidRDefault="000F55CF">
                                  <w:pPr>
                                    <w:widowControl/>
                                    <w:suppressAutoHyphens w:val="0"/>
                                    <w:jc w:val="left"/>
                                    <w:textAlignment w:val="auto"/>
                                    <w:rPr>
                                      <w:rFonts w:hint="eastAsia"/>
                                    </w:rPr>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7926297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4812D4D6" w14:textId="77777777" w:rsidR="001868BC" w:rsidRDefault="000F55CF">
                                  <w:pPr>
                                    <w:widowControl/>
                                    <w:suppressAutoHyphens w:val="0"/>
                                    <w:jc w:val="left"/>
                                    <w:textAlignment w:val="auto"/>
                                    <w:rPr>
                                      <w:rFonts w:hint="eastAsia"/>
                                    </w:rPr>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157BFE92"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vAlign w:val="center"/>
                                </w:tcPr>
                                <w:p w14:paraId="50E1DEEF" w14:textId="77777777" w:rsidR="001868BC" w:rsidRDefault="000F55CF">
                                  <w:pPr>
                                    <w:widowControl/>
                                    <w:suppressAutoHyphens w:val="0"/>
                                    <w:jc w:val="left"/>
                                    <w:textAlignment w:val="auto"/>
                                    <w:rPr>
                                      <w:rFonts w:hint="eastAsia"/>
                                    </w:rPr>
                                  </w:pPr>
                                  <w:r>
                                    <w:t>----</w:t>
                                  </w:r>
                                </w:p>
                              </w:tc>
                            </w:tr>
                            <w:tr w:rsidR="001868BC" w14:paraId="2718E76A"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1C32FA11" w14:textId="77777777" w:rsidR="001868BC" w:rsidRDefault="000F55CF">
                                  <w:pPr>
                                    <w:jc w:val="left"/>
                                    <w:textAlignment w:val="auto"/>
                                    <w:rPr>
                                      <w:rFonts w:hint="eastAsia"/>
                                    </w:rPr>
                                  </w:pPr>
                                  <w:r>
                                    <w:rPr>
                                      <w:rStyle w:val="Fuentedeprrafopredeter1"/>
                                      <w:b/>
                                    </w:rPr>
                                    <w:t>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6AB01C24"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0134733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54359CB0"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27C8E841"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182BC2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F7953B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C8DD07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0782A98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3AADE95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CDDBE3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1D8323B"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7E0BD5E0" w14:textId="77777777" w:rsidR="001868BC" w:rsidRDefault="001868BC">
                                  <w:pPr>
                                    <w:widowControl/>
                                    <w:suppressAutoHyphens w:val="0"/>
                                    <w:jc w:val="left"/>
                                    <w:textAlignment w:val="auto"/>
                                    <w:rPr>
                                      <w:rFonts w:hint="eastAsia"/>
                                    </w:rPr>
                                  </w:pPr>
                                </w:p>
                              </w:tc>
                            </w:tr>
                            <w:tr w:rsidR="001868BC" w14:paraId="6475C72B"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01729CDC" w14:textId="77777777" w:rsidR="001868BC" w:rsidRDefault="000F55CF">
                                  <w:pPr>
                                    <w:widowControl/>
                                    <w:suppressAutoHyphens w:val="0"/>
                                    <w:jc w:val="left"/>
                                    <w:textAlignment w:val="auto"/>
                                    <w:rPr>
                                      <w:rFonts w:hint="eastAsia"/>
                                      <w:b/>
                                    </w:rPr>
                                  </w:pPr>
                                  <w:r>
                                    <w:rPr>
                                      <w:b/>
                                    </w:rPr>
                                    <w:t>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24F8651D"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84BBE0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3CC7377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41A731C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62EB5C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9007C7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2B4C88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1C7D222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079426F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9A84BD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8725D16"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4669D0A3" w14:textId="77777777" w:rsidR="001868BC" w:rsidRDefault="001868BC">
                                  <w:pPr>
                                    <w:widowControl/>
                                    <w:suppressAutoHyphens w:val="0"/>
                                    <w:jc w:val="left"/>
                                    <w:textAlignment w:val="auto"/>
                                    <w:rPr>
                                      <w:rFonts w:hint="eastAsia"/>
                                    </w:rPr>
                                  </w:pPr>
                                </w:p>
                              </w:tc>
                            </w:tr>
                            <w:tr w:rsidR="001868BC" w14:paraId="7A71521F"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1566A12E" w14:textId="77777777" w:rsidR="001868BC" w:rsidRDefault="000F55CF">
                                  <w:pPr>
                                    <w:widowControl/>
                                    <w:suppressAutoHyphens w:val="0"/>
                                    <w:jc w:val="left"/>
                                    <w:textAlignment w:val="auto"/>
                                    <w:rPr>
                                      <w:rFonts w:hint="eastAsia"/>
                                      <w:b/>
                                    </w:rPr>
                                  </w:pPr>
                                  <w:r>
                                    <w:rPr>
                                      <w:b/>
                                    </w:rPr>
                                    <w:t>3</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1D420C0C"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09D4F3E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499D28E6"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2D36ECCD"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F2747D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0FCEFD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28A871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276D51BA"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7E5144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A47BB1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CE220C6"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1A103296" w14:textId="77777777" w:rsidR="001868BC" w:rsidRDefault="001868BC">
                                  <w:pPr>
                                    <w:widowControl/>
                                    <w:suppressAutoHyphens w:val="0"/>
                                    <w:jc w:val="left"/>
                                    <w:textAlignment w:val="auto"/>
                                    <w:rPr>
                                      <w:rFonts w:hint="eastAsia"/>
                                    </w:rPr>
                                  </w:pPr>
                                </w:p>
                              </w:tc>
                            </w:tr>
                            <w:tr w:rsidR="001868BC" w14:paraId="5DD487A3"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686860DA" w14:textId="77777777" w:rsidR="001868BC" w:rsidRDefault="000F55CF">
                                  <w:pPr>
                                    <w:widowControl/>
                                    <w:suppressAutoHyphens w:val="0"/>
                                    <w:jc w:val="left"/>
                                    <w:textAlignment w:val="auto"/>
                                    <w:rPr>
                                      <w:rFonts w:hint="eastAsia"/>
                                      <w:b/>
                                    </w:rPr>
                                  </w:pPr>
                                  <w:r>
                                    <w:rPr>
                                      <w:b/>
                                    </w:rPr>
                                    <w:t>4</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07587320"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74543A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67404962"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284C22E6"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0BE3936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49B3CC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276532A"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50613BB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D3BA91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4D22B7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DD9A3AE"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2169404D" w14:textId="77777777" w:rsidR="001868BC" w:rsidRDefault="001868BC">
                                  <w:pPr>
                                    <w:widowControl/>
                                    <w:suppressAutoHyphens w:val="0"/>
                                    <w:jc w:val="left"/>
                                    <w:textAlignment w:val="auto"/>
                                    <w:rPr>
                                      <w:rFonts w:hint="eastAsia"/>
                                    </w:rPr>
                                  </w:pPr>
                                </w:p>
                              </w:tc>
                            </w:tr>
                            <w:tr w:rsidR="001868BC" w14:paraId="02440E91"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3D6464DD" w14:textId="77777777" w:rsidR="001868BC" w:rsidRDefault="000F55CF">
                                  <w:pPr>
                                    <w:widowControl/>
                                    <w:suppressAutoHyphens w:val="0"/>
                                    <w:jc w:val="left"/>
                                    <w:textAlignment w:val="auto"/>
                                    <w:rPr>
                                      <w:rFonts w:hint="eastAsia"/>
                                      <w:b/>
                                    </w:rPr>
                                  </w:pPr>
                                  <w:r>
                                    <w:rPr>
                                      <w:b/>
                                    </w:rPr>
                                    <w:t>5</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F7E344C"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37A9226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6E9A68C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34B217B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F45CDA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3EE922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2689A0A"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51EA1EE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1DAFDF9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F2106E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113D452"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60C50B01" w14:textId="77777777" w:rsidR="001868BC" w:rsidRDefault="001868BC">
                                  <w:pPr>
                                    <w:widowControl/>
                                    <w:suppressAutoHyphens w:val="0"/>
                                    <w:jc w:val="left"/>
                                    <w:textAlignment w:val="auto"/>
                                    <w:rPr>
                                      <w:rFonts w:hint="eastAsia"/>
                                    </w:rPr>
                                  </w:pPr>
                                </w:p>
                              </w:tc>
                            </w:tr>
                            <w:tr w:rsidR="001868BC" w14:paraId="5144C606"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07EF850E" w14:textId="77777777" w:rsidR="001868BC" w:rsidRDefault="000F55CF">
                                  <w:pPr>
                                    <w:widowControl/>
                                    <w:suppressAutoHyphens w:val="0"/>
                                    <w:jc w:val="left"/>
                                    <w:textAlignment w:val="auto"/>
                                    <w:rPr>
                                      <w:rFonts w:hint="eastAsia"/>
                                      <w:b/>
                                    </w:rPr>
                                  </w:pPr>
                                  <w:r>
                                    <w:rPr>
                                      <w:b/>
                                    </w:rPr>
                                    <w:t>6</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0AD01C4B"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CDA282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844271D"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399D2B2C"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5D8E143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EA99A8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B99269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7D6B80D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03ACB9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AA03F2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0A2E3CD"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440A1141" w14:textId="77777777" w:rsidR="001868BC" w:rsidRDefault="001868BC">
                                  <w:pPr>
                                    <w:widowControl/>
                                    <w:suppressAutoHyphens w:val="0"/>
                                    <w:jc w:val="left"/>
                                    <w:textAlignment w:val="auto"/>
                                    <w:rPr>
                                      <w:rFonts w:hint="eastAsia"/>
                                    </w:rPr>
                                  </w:pPr>
                                </w:p>
                              </w:tc>
                            </w:tr>
                            <w:tr w:rsidR="001868BC" w14:paraId="6C40BBCA"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566DC518" w14:textId="77777777" w:rsidR="001868BC" w:rsidRDefault="000F55CF">
                                  <w:pPr>
                                    <w:widowControl/>
                                    <w:suppressAutoHyphens w:val="0"/>
                                    <w:jc w:val="left"/>
                                    <w:textAlignment w:val="auto"/>
                                    <w:rPr>
                                      <w:rFonts w:hint="eastAsia"/>
                                      <w:b/>
                                    </w:rPr>
                                  </w:pPr>
                                  <w:r>
                                    <w:rPr>
                                      <w:b/>
                                    </w:rPr>
                                    <w:t>7</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C2F1FA8"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46DE462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58350826"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0586816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14203AD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37D464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7FF0B2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3E5AE74D"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4068478B"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B8D7FC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E6BDECA"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0B4EE1FF" w14:textId="77777777" w:rsidR="001868BC" w:rsidRDefault="001868BC">
                                  <w:pPr>
                                    <w:widowControl/>
                                    <w:suppressAutoHyphens w:val="0"/>
                                    <w:jc w:val="left"/>
                                    <w:textAlignment w:val="auto"/>
                                    <w:rPr>
                                      <w:rFonts w:hint="eastAsia"/>
                                    </w:rPr>
                                  </w:pPr>
                                </w:p>
                              </w:tc>
                            </w:tr>
                            <w:tr w:rsidR="001868BC" w14:paraId="356026D2" w14:textId="77777777">
                              <w:trPr>
                                <w:trHeight w:val="348"/>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0A713184" w14:textId="77777777" w:rsidR="001868BC" w:rsidRDefault="000F55CF">
                                  <w:pPr>
                                    <w:widowControl/>
                                    <w:suppressAutoHyphens w:val="0"/>
                                    <w:jc w:val="left"/>
                                    <w:textAlignment w:val="auto"/>
                                    <w:rPr>
                                      <w:rFonts w:hint="eastAsia"/>
                                      <w:b/>
                                    </w:rPr>
                                  </w:pPr>
                                  <w:r>
                                    <w:rPr>
                                      <w:b/>
                                    </w:rPr>
                                    <w:t>8</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3385559E"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1D325EE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306E6E00"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177EB97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739CC37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002CA5F"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61A965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2505B2A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6A2F1C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4233678"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5ED49C6"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1B3402E7" w14:textId="77777777" w:rsidR="001868BC" w:rsidRDefault="001868BC">
                                  <w:pPr>
                                    <w:widowControl/>
                                    <w:suppressAutoHyphens w:val="0"/>
                                    <w:jc w:val="left"/>
                                    <w:textAlignment w:val="auto"/>
                                    <w:rPr>
                                      <w:rFonts w:hint="eastAsia"/>
                                    </w:rPr>
                                  </w:pPr>
                                </w:p>
                              </w:tc>
                            </w:tr>
                            <w:tr w:rsidR="001868BC" w14:paraId="769E24F6"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4BE0408" w14:textId="77777777" w:rsidR="001868BC" w:rsidRDefault="000F55CF">
                                  <w:pPr>
                                    <w:widowControl/>
                                    <w:suppressAutoHyphens w:val="0"/>
                                    <w:jc w:val="left"/>
                                    <w:textAlignment w:val="auto"/>
                                    <w:rPr>
                                      <w:rFonts w:hint="eastAsia"/>
                                      <w:b/>
                                    </w:rPr>
                                  </w:pPr>
                                  <w:r>
                                    <w:rPr>
                                      <w:b/>
                                    </w:rPr>
                                    <w:t>9</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8AD7428"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414E06C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6967283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357E554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4A99EDA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E3E818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EFCB0F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0F1D32F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E3A168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57E6A1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DB7FD4C"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367D0E66" w14:textId="77777777" w:rsidR="001868BC" w:rsidRDefault="001868BC">
                                  <w:pPr>
                                    <w:widowControl/>
                                    <w:suppressAutoHyphens w:val="0"/>
                                    <w:jc w:val="left"/>
                                    <w:textAlignment w:val="auto"/>
                                    <w:rPr>
                                      <w:rFonts w:hint="eastAsia"/>
                                    </w:rPr>
                                  </w:pPr>
                                </w:p>
                              </w:tc>
                            </w:tr>
                            <w:tr w:rsidR="001868BC" w14:paraId="0B2DD2DA"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2BFCDD44" w14:textId="77777777" w:rsidR="001868BC" w:rsidRDefault="000F55CF">
                                  <w:pPr>
                                    <w:widowControl/>
                                    <w:suppressAutoHyphens w:val="0"/>
                                    <w:jc w:val="left"/>
                                    <w:textAlignment w:val="auto"/>
                                    <w:rPr>
                                      <w:rFonts w:hint="eastAsia"/>
                                      <w:b/>
                                    </w:rPr>
                                  </w:pPr>
                                  <w:r>
                                    <w:rPr>
                                      <w:b/>
                                    </w:rPr>
                                    <w:t>10</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1EC142C3"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772AEA2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44651C81"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60347F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76ECDD6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7F63F88"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CF04E80"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6A005558"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9D710C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AAC374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BD272F7"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53916072" w14:textId="77777777" w:rsidR="001868BC" w:rsidRDefault="001868BC">
                                  <w:pPr>
                                    <w:widowControl/>
                                    <w:suppressAutoHyphens w:val="0"/>
                                    <w:jc w:val="left"/>
                                    <w:textAlignment w:val="auto"/>
                                    <w:rPr>
                                      <w:rFonts w:hint="eastAsia"/>
                                    </w:rPr>
                                  </w:pPr>
                                </w:p>
                              </w:tc>
                            </w:tr>
                            <w:tr w:rsidR="001868BC" w14:paraId="5BAF5642"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77FEBC13" w14:textId="77777777" w:rsidR="001868BC" w:rsidRDefault="000F55CF">
                                  <w:pPr>
                                    <w:widowControl/>
                                    <w:suppressAutoHyphens w:val="0"/>
                                    <w:jc w:val="left"/>
                                    <w:textAlignment w:val="auto"/>
                                    <w:rPr>
                                      <w:rFonts w:hint="eastAsia"/>
                                      <w:b/>
                                    </w:rPr>
                                  </w:pPr>
                                  <w:r>
                                    <w:rPr>
                                      <w:b/>
                                    </w:rPr>
                                    <w:t>11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02821EAA"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54DF19A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0DE8EB5A"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3B999C95"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F18E58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9297CD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7A77BC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4F437CAB"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B1298F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3841F3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EAD6940"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auto"/>
                                  <w:tcMar>
                                    <w:top w:w="0" w:type="dxa"/>
                                    <w:left w:w="10" w:type="dxa"/>
                                    <w:bottom w:w="0" w:type="dxa"/>
                                    <w:right w:w="10" w:type="dxa"/>
                                  </w:tcMar>
                                </w:tcPr>
                                <w:p w14:paraId="1DAB9CE9" w14:textId="77777777" w:rsidR="001868BC" w:rsidRDefault="001868BC">
                                  <w:pPr>
                                    <w:widowControl/>
                                    <w:suppressAutoHyphens w:val="0"/>
                                    <w:jc w:val="left"/>
                                    <w:textAlignment w:val="auto"/>
                                    <w:rPr>
                                      <w:rFonts w:hint="eastAsia"/>
                                    </w:rPr>
                                  </w:pPr>
                                </w:p>
                              </w:tc>
                            </w:tr>
                            <w:tr w:rsidR="001868BC" w14:paraId="5B65BFE0"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708D03FB" w14:textId="77777777" w:rsidR="001868BC" w:rsidRDefault="000F55CF">
                                  <w:pPr>
                                    <w:widowControl/>
                                    <w:suppressAutoHyphens w:val="0"/>
                                    <w:jc w:val="left"/>
                                    <w:textAlignment w:val="auto"/>
                                    <w:rPr>
                                      <w:rFonts w:hint="eastAsia"/>
                                      <w:b/>
                                    </w:rPr>
                                  </w:pPr>
                                  <w:r>
                                    <w:rPr>
                                      <w:b/>
                                    </w:rPr>
                                    <w:t>12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CDEA480"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3459A72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6E6D74BA"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823F84E"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16F9C88B"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78F27E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9F9C31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1DBE603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B7CDD9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04CCC2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D4000A1"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2B64F708" w14:textId="77777777" w:rsidR="001868BC" w:rsidRDefault="001868BC">
                                  <w:pPr>
                                    <w:widowControl/>
                                    <w:suppressAutoHyphens w:val="0"/>
                                    <w:jc w:val="left"/>
                                    <w:textAlignment w:val="auto"/>
                                    <w:rPr>
                                      <w:rFonts w:hint="eastAsia"/>
                                    </w:rPr>
                                  </w:pPr>
                                </w:p>
                              </w:tc>
                            </w:tr>
                            <w:tr w:rsidR="001868BC" w14:paraId="3B953B8A"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697EE9A3" w14:textId="77777777" w:rsidR="001868BC" w:rsidRDefault="000F55CF">
                                  <w:pPr>
                                    <w:widowControl/>
                                    <w:suppressAutoHyphens w:val="0"/>
                                    <w:jc w:val="left"/>
                                    <w:textAlignment w:val="auto"/>
                                    <w:rPr>
                                      <w:rFonts w:hint="eastAsia"/>
                                      <w:b/>
                                    </w:rPr>
                                  </w:pPr>
                                  <w:r>
                                    <w:rPr>
                                      <w:b/>
                                    </w:rPr>
                                    <w:t>13</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44D5F652"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5F57750A"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3931E4E3"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4A26B3A7"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49C6E9A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EFF942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DE34AC6"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73B8672B"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045AC34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902289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2DB6891"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FFFFFF"/>
                                  <w:tcMar>
                                    <w:top w:w="0" w:type="dxa"/>
                                    <w:left w:w="10" w:type="dxa"/>
                                    <w:bottom w:w="0" w:type="dxa"/>
                                    <w:right w:w="10" w:type="dxa"/>
                                  </w:tcMar>
                                </w:tcPr>
                                <w:p w14:paraId="4647625C" w14:textId="77777777" w:rsidR="001868BC" w:rsidRDefault="001868BC">
                                  <w:pPr>
                                    <w:widowControl/>
                                    <w:suppressAutoHyphens w:val="0"/>
                                    <w:jc w:val="left"/>
                                    <w:textAlignment w:val="auto"/>
                                    <w:rPr>
                                      <w:rFonts w:hint="eastAsia"/>
                                    </w:rPr>
                                  </w:pPr>
                                </w:p>
                              </w:tc>
                            </w:tr>
                            <w:tr w:rsidR="001868BC" w14:paraId="1F5CE853"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6719E7FC" w14:textId="77777777" w:rsidR="001868BC" w:rsidRDefault="000F55CF">
                                  <w:pPr>
                                    <w:widowControl/>
                                    <w:suppressAutoHyphens w:val="0"/>
                                    <w:jc w:val="left"/>
                                    <w:textAlignment w:val="auto"/>
                                    <w:rPr>
                                      <w:rFonts w:hint="eastAsia"/>
                                      <w:b/>
                                    </w:rPr>
                                  </w:pPr>
                                  <w:r>
                                    <w:rPr>
                                      <w:b/>
                                    </w:rPr>
                                    <w:t>14</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67E599FE"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E51913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4A3DEDE9"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44DCDD2F"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81E303C"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92D57AB"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B892E3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28BEA775"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52B052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E7268B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628E8E3"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3A7B1838" w14:textId="77777777" w:rsidR="001868BC" w:rsidRDefault="001868BC">
                                  <w:pPr>
                                    <w:widowControl/>
                                    <w:suppressAutoHyphens w:val="0"/>
                                    <w:jc w:val="left"/>
                                    <w:textAlignment w:val="auto"/>
                                    <w:rPr>
                                      <w:rFonts w:hint="eastAsia"/>
                                    </w:rPr>
                                  </w:pPr>
                                </w:p>
                              </w:tc>
                            </w:tr>
                            <w:tr w:rsidR="001868BC" w14:paraId="4ED8DE72"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A4972AC" w14:textId="77777777" w:rsidR="001868BC" w:rsidRDefault="000F55CF">
                                  <w:pPr>
                                    <w:widowControl/>
                                    <w:suppressAutoHyphens w:val="0"/>
                                    <w:jc w:val="left"/>
                                    <w:textAlignment w:val="auto"/>
                                    <w:rPr>
                                      <w:rFonts w:hint="eastAsia"/>
                                      <w:b/>
                                    </w:rPr>
                                  </w:pPr>
                                  <w:r>
                                    <w:rPr>
                                      <w:b/>
                                    </w:rPr>
                                    <w:t>15</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7EC10500"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4DE9CD0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1D6A90E2"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1C44E8B3"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1A9FD027"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000139B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A0F06C1"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D82F095"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63545CFE"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3680667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76E70C03"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FFFFFF"/>
                                  <w:tcMar>
                                    <w:top w:w="0" w:type="dxa"/>
                                    <w:left w:w="10" w:type="dxa"/>
                                    <w:bottom w:w="0" w:type="dxa"/>
                                    <w:right w:w="10" w:type="dxa"/>
                                  </w:tcMar>
                                </w:tcPr>
                                <w:p w14:paraId="18C4BED0" w14:textId="77777777" w:rsidR="001868BC" w:rsidRDefault="001868BC">
                                  <w:pPr>
                                    <w:widowControl/>
                                    <w:suppressAutoHyphens w:val="0"/>
                                    <w:jc w:val="left"/>
                                    <w:textAlignment w:val="auto"/>
                                    <w:rPr>
                                      <w:rFonts w:hint="eastAsia"/>
                                    </w:rPr>
                                  </w:pPr>
                                </w:p>
                              </w:tc>
                            </w:tr>
                            <w:tr w:rsidR="001868BC" w14:paraId="60E96F19"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70DA8DAF" w14:textId="77777777" w:rsidR="001868BC" w:rsidRDefault="000F55CF">
                                  <w:pPr>
                                    <w:widowControl/>
                                    <w:suppressAutoHyphens w:val="0"/>
                                    <w:jc w:val="left"/>
                                    <w:textAlignment w:val="auto"/>
                                    <w:rPr>
                                      <w:rFonts w:hint="eastAsia"/>
                                      <w:b/>
                                    </w:rPr>
                                  </w:pPr>
                                  <w:r>
                                    <w:rPr>
                                      <w:b/>
                                    </w:rPr>
                                    <w:t>16</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0B7A5D5A"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705BF306"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12872944"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6646C162"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375C8D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18A6735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4A48469"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767890E0"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0A5ACE5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8A9FDD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C7B5FEC"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C0C0C0"/>
                                  <w:tcMar>
                                    <w:top w:w="0" w:type="dxa"/>
                                    <w:left w:w="10" w:type="dxa"/>
                                    <w:bottom w:w="0" w:type="dxa"/>
                                    <w:right w:w="10" w:type="dxa"/>
                                  </w:tcMar>
                                </w:tcPr>
                                <w:p w14:paraId="741B9329" w14:textId="77777777" w:rsidR="001868BC" w:rsidRDefault="001868BC">
                                  <w:pPr>
                                    <w:widowControl/>
                                    <w:suppressAutoHyphens w:val="0"/>
                                    <w:jc w:val="left"/>
                                    <w:textAlignment w:val="auto"/>
                                    <w:rPr>
                                      <w:rFonts w:hint="eastAsia"/>
                                    </w:rPr>
                                  </w:pPr>
                                </w:p>
                              </w:tc>
                            </w:tr>
                            <w:tr w:rsidR="001868BC" w14:paraId="6E05F250"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tcPr>
                                <w:p w14:paraId="7657FECD" w14:textId="77777777" w:rsidR="001868BC" w:rsidRDefault="000F55CF">
                                  <w:pPr>
                                    <w:widowControl/>
                                    <w:suppressAutoHyphens w:val="0"/>
                                    <w:jc w:val="left"/>
                                    <w:textAlignment w:val="auto"/>
                                    <w:rPr>
                                      <w:rFonts w:hint="eastAsia"/>
                                      <w:b/>
                                      <w:bCs/>
                                    </w:rPr>
                                  </w:pPr>
                                  <w:r>
                                    <w:rPr>
                                      <w:b/>
                                      <w:bCs/>
                                    </w:rPr>
                                    <w:t>32</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28D6EDD1" w14:textId="77777777" w:rsidR="001868BC" w:rsidRDefault="001868BC">
                                  <w:pPr>
                                    <w:widowControl/>
                                    <w:suppressAutoHyphens w:val="0"/>
                                    <w:jc w:val="left"/>
                                    <w:textAlignment w:val="auto"/>
                                    <w:rPr>
                                      <w:rFonts w:hint="eastAsia"/>
                                    </w:rPr>
                                  </w:pP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586E41C4"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18DDEA0D" w14:textId="77777777" w:rsidR="001868BC" w:rsidRDefault="001868BC">
                                  <w:pPr>
                                    <w:widowControl/>
                                    <w:suppressAutoHyphens w:val="0"/>
                                    <w:jc w:val="left"/>
                                    <w:textAlignment w:val="auto"/>
                                    <w:rPr>
                                      <w:rFonts w:hint="eastAsia"/>
                                    </w:rPr>
                                  </w:pP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1468B324"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0FAD2B52"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0163A7F5"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72F1A33"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150CF936" w14:textId="77777777" w:rsidR="001868BC" w:rsidRDefault="001868BC">
                                  <w:pPr>
                                    <w:widowControl/>
                                    <w:suppressAutoHyphens w:val="0"/>
                                    <w:jc w:val="left"/>
                                    <w:textAlignment w:val="auto"/>
                                    <w:rPr>
                                      <w:rFonts w:hint="eastAsia"/>
                                    </w:rPr>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2DC15406"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CC147FD" w14:textId="77777777" w:rsidR="001868BC" w:rsidRDefault="001868BC">
                                  <w:pPr>
                                    <w:widowControl/>
                                    <w:suppressAutoHyphens w:val="0"/>
                                    <w:jc w:val="left"/>
                                    <w:textAlignment w:val="auto"/>
                                    <w:rPr>
                                      <w:rFonts w:hint="eastAsia"/>
                                    </w:rPr>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DF39EA2" w14:textId="77777777" w:rsidR="001868BC" w:rsidRDefault="001868BC">
                                  <w:pPr>
                                    <w:widowControl/>
                                    <w:suppressAutoHyphens w:val="0"/>
                                    <w:jc w:val="left"/>
                                    <w:textAlignment w:val="auto"/>
                                    <w:rPr>
                                      <w:rFonts w:hint="eastAsia"/>
                                    </w:rPr>
                                  </w:pPr>
                                </w:p>
                              </w:tc>
                              <w:tc>
                                <w:tcPr>
                                  <w:tcW w:w="736" w:type="dxa"/>
                                  <w:tcBorders>
                                    <w:left w:val="single" w:sz="4" w:space="0" w:color="A6A6A6"/>
                                  </w:tcBorders>
                                  <w:shd w:val="clear" w:color="auto" w:fill="FFFFFF"/>
                                  <w:tcMar>
                                    <w:top w:w="0" w:type="dxa"/>
                                    <w:left w:w="10" w:type="dxa"/>
                                    <w:bottom w:w="0" w:type="dxa"/>
                                    <w:right w:w="10" w:type="dxa"/>
                                  </w:tcMar>
                                </w:tcPr>
                                <w:p w14:paraId="16199215" w14:textId="77777777" w:rsidR="001868BC" w:rsidRDefault="001868BC">
                                  <w:pPr>
                                    <w:widowControl/>
                                    <w:suppressAutoHyphens w:val="0"/>
                                    <w:jc w:val="left"/>
                                    <w:textAlignment w:val="auto"/>
                                    <w:rPr>
                                      <w:rFonts w:hint="eastAsia"/>
                                    </w:rPr>
                                  </w:pPr>
                                </w:p>
                              </w:tc>
                            </w:tr>
                          </w:tbl>
                          <w:p w14:paraId="752DDA39" w14:textId="77777777" w:rsidR="001868BC" w:rsidRDefault="001868BC">
                            <w:pPr>
                              <w:suppressAutoHyphens w:val="0"/>
                              <w:jc w:val="left"/>
                              <w:textAlignment w:val="auto"/>
                              <w:rPr>
                                <w:rFonts w:hint="eastAsia"/>
                              </w:rPr>
                            </w:pPr>
                          </w:p>
                        </w:tc>
                      </w:tr>
                    </w:tbl>
                    <w:p w14:paraId="267F3C3D" w14:textId="77777777" w:rsidR="001868BC" w:rsidRDefault="001868BC">
                      <w:pPr>
                        <w:rPr>
                          <w:rFonts w:hint="eastAsia"/>
                        </w:rPr>
                      </w:pPr>
                    </w:p>
                  </w:txbxContent>
                </v:textbox>
                <w10:anchorlock/>
              </v:shape>
            </w:pict>
          </mc:Fallback>
        </mc:AlternateContent>
      </w:r>
    </w:p>
    <w:p w14:paraId="252A58AC" w14:textId="77777777" w:rsidR="001868BC" w:rsidRDefault="001868BC">
      <w:pPr>
        <w:widowControl/>
        <w:spacing w:before="120"/>
        <w:ind w:firstLine="360"/>
        <w:rPr>
          <w:rFonts w:hint="eastAsia"/>
          <w:b/>
        </w:rPr>
      </w:pPr>
    </w:p>
    <w:p w14:paraId="649882BE" w14:textId="77777777" w:rsidR="001868BC" w:rsidRDefault="001868BC">
      <w:pPr>
        <w:widowControl/>
        <w:spacing w:before="120"/>
        <w:ind w:firstLine="360"/>
        <w:rPr>
          <w:rFonts w:hint="eastAsia"/>
          <w:b/>
          <w:u w:val="single"/>
        </w:rPr>
      </w:pPr>
    </w:p>
    <w:p w14:paraId="49DC9F12" w14:textId="77777777" w:rsidR="001868BC" w:rsidRDefault="000F55CF">
      <w:pPr>
        <w:widowControl/>
        <w:spacing w:before="120"/>
        <w:ind w:firstLine="360"/>
        <w:rPr>
          <w:rFonts w:hint="eastAsia"/>
        </w:rPr>
      </w:pPr>
      <w:r>
        <w:rPr>
          <w:rStyle w:val="Fuentedeprrafopredeter1"/>
          <w:b/>
        </w:rPr>
        <w:t>COMENTARIOS SOBRE LOS RESULTADOS:</w:t>
      </w:r>
    </w:p>
    <w:sectPr w:rsidR="001868BC">
      <w:headerReference w:type="even" r:id="rId42"/>
      <w:headerReference w:type="default" r:id="rId43"/>
      <w:footerReference w:type="even" r:id="rId44"/>
      <w:footerReference w:type="default" r:id="rId45"/>
      <w:pgSz w:w="11906" w:h="16838"/>
      <w:pgMar w:top="709" w:right="979" w:bottom="709" w:left="938"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F49C9" w14:textId="77777777" w:rsidR="00C951AC" w:rsidRDefault="00C951AC">
      <w:pPr>
        <w:rPr>
          <w:rFonts w:hint="eastAsia"/>
        </w:rPr>
      </w:pPr>
      <w:r>
        <w:separator/>
      </w:r>
    </w:p>
  </w:endnote>
  <w:endnote w:type="continuationSeparator" w:id="0">
    <w:p w14:paraId="6BFE6FBF" w14:textId="77777777" w:rsidR="00C951AC" w:rsidRDefault="00C951A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iberation Serif">
    <w:altName w:val="Times New Roman"/>
    <w:charset w:val="00"/>
    <w:family w:val="roman"/>
    <w:pitch w:val="variable"/>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Lohit Hindi">
    <w:charset w:val="00"/>
    <w:family w:val="auto"/>
    <w:pitch w:val="variable"/>
  </w:font>
  <w:font w:name="Lohit Devanagari">
    <w:charset w:val="00"/>
    <w:family w:val="auto"/>
    <w:pitch w:val="default"/>
  </w:font>
  <w:font w:name="MS Gothic">
    <w:panose1 w:val="020B0609070205080204"/>
    <w:charset w:val="80"/>
    <w:family w:val="auto"/>
    <w:pitch w:val="variable"/>
    <w:sig w:usb0="E00002FF" w:usb1="6AC7FDFB" w:usb2="08000012" w:usb3="00000000" w:csb0="0002009F" w:csb1="00000000"/>
  </w:font>
  <w:font w:name="Liberation Mono">
    <w:altName w:val="Calibri"/>
    <w:charset w:val="00"/>
    <w:family w:val="modern"/>
    <w:pitch w:val="fixed"/>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sans-serif">
    <w:altName w:val="Times New Roman"/>
    <w:charset w:val="00"/>
    <w:family w:val="auto"/>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DE5A" w14:textId="77777777" w:rsidR="00486496" w:rsidRDefault="000F55CF">
    <w:pPr>
      <w:pStyle w:val="Piedepgina1"/>
      <w:tabs>
        <w:tab w:val="clear" w:pos="4252"/>
        <w:tab w:val="clear" w:pos="8504"/>
        <w:tab w:val="left" w:pos="2317"/>
      </w:tabs>
      <w:rPr>
        <w:rFonts w:hint="eastAsia"/>
      </w:rPr>
    </w:pPr>
    <w:r>
      <w:rPr>
        <w:rStyle w:val="Nmerodepgina1"/>
      </w:rPr>
      <w:fldChar w:fldCharType="begin"/>
    </w:r>
    <w:r>
      <w:rPr>
        <w:rStyle w:val="Nmerodepgina1"/>
      </w:rPr>
      <w:instrText xml:space="preserve"> PAGE </w:instrText>
    </w:r>
    <w:r>
      <w:rPr>
        <w:rStyle w:val="Nmerodepgina1"/>
      </w:rPr>
      <w:fldChar w:fldCharType="separate"/>
    </w:r>
    <w:r w:rsidR="006278C4">
      <w:rPr>
        <w:rStyle w:val="Nmerodepgina1"/>
        <w:rFonts w:hint="eastAsia"/>
        <w:noProof/>
      </w:rPr>
      <w:t>12</w:t>
    </w:r>
    <w:r>
      <w:rPr>
        <w:rStyle w:val="Nmerodepgina1"/>
      </w:rPr>
      <w:fldChar w:fldCharType="end"/>
    </w:r>
    <w:r>
      <w:rPr>
        <w:rStyle w:val="Nmerodepgina1"/>
      </w:rPr>
      <w:tab/>
    </w:r>
    <w:r>
      <w:rPr>
        <w:rStyle w:val="Nmerodepgina1"/>
      </w:rPr>
      <w:tab/>
    </w:r>
    <w:r>
      <w:rPr>
        <w:rStyle w:val="Nmerodepgina1"/>
      </w:rPr>
      <w:tab/>
    </w:r>
    <w:r>
      <w:rPr>
        <w:rStyle w:val="Nmerodepgina1"/>
      </w:rPr>
      <w:tab/>
      <w:t xml:space="preserve">          </w:t>
    </w:r>
    <w:r>
      <w:rPr>
        <w:rStyle w:val="Fuentedeprrafopredeter1"/>
        <w:rFonts w:cs="Arial"/>
        <w:sz w:val="16"/>
      </w:rPr>
      <w:t>Depto. Arquitectura y Tecnología de Computadores</w:t>
    </w:r>
  </w:p>
  <w:p w14:paraId="5810E156" w14:textId="77777777" w:rsidR="00486496" w:rsidRDefault="00C951AC">
    <w:pPr>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40F51" w14:textId="77777777" w:rsidR="00486496" w:rsidRDefault="000F55CF">
    <w:pPr>
      <w:pStyle w:val="Piedepgina1"/>
      <w:jc w:val="right"/>
      <w:rPr>
        <w:rFonts w:hint="eastAsia"/>
      </w:rPr>
    </w:pPr>
    <w:r>
      <w:rPr>
        <w:rStyle w:val="Fuentedeprrafopredeter1"/>
        <w:rFonts w:cs="Arial"/>
        <w:sz w:val="16"/>
      </w:rPr>
      <w:t>Depto. Arquitectura y Tecnología de Computadores</w:t>
    </w:r>
    <w:r>
      <w:rPr>
        <w:rStyle w:val="Fuentedeprrafopredeter1"/>
        <w:rFonts w:ascii="Arial" w:hAnsi="Arial" w:cs="Arial"/>
        <w:sz w:val="16"/>
      </w:rPr>
      <w:t xml:space="preserve">                                                                                                       </w:t>
    </w:r>
    <w:r>
      <w:rPr>
        <w:rStyle w:val="Nmerodepgina1"/>
      </w:rPr>
      <w:t xml:space="preserve"> </w:t>
    </w:r>
    <w:r>
      <w:rPr>
        <w:rStyle w:val="Nmerodepgina1"/>
      </w:rPr>
      <w:fldChar w:fldCharType="begin"/>
    </w:r>
    <w:r>
      <w:rPr>
        <w:rStyle w:val="Nmerodepgina1"/>
      </w:rPr>
      <w:instrText xml:space="preserve"> PAGE </w:instrText>
    </w:r>
    <w:r>
      <w:rPr>
        <w:rStyle w:val="Nmerodepgina1"/>
      </w:rPr>
      <w:fldChar w:fldCharType="separate"/>
    </w:r>
    <w:r w:rsidR="006278C4">
      <w:rPr>
        <w:rStyle w:val="Nmerodepgina1"/>
        <w:rFonts w:hint="eastAsia"/>
        <w:noProof/>
      </w:rPr>
      <w:t>13</w:t>
    </w:r>
    <w:r>
      <w:rPr>
        <w:rStyle w:val="Nmerodepgina1"/>
      </w:rPr>
      <w:fldChar w:fldCharType="end"/>
    </w:r>
  </w:p>
  <w:p w14:paraId="56BC66D3" w14:textId="77777777" w:rsidR="00486496" w:rsidRDefault="00C951AC">
    <w:pPr>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65AE0" w14:textId="77777777" w:rsidR="00C951AC" w:rsidRDefault="00C951AC">
      <w:pPr>
        <w:rPr>
          <w:rFonts w:hint="eastAsia"/>
        </w:rPr>
      </w:pPr>
      <w:r>
        <w:rPr>
          <w:color w:val="000000"/>
        </w:rPr>
        <w:separator/>
      </w:r>
    </w:p>
  </w:footnote>
  <w:footnote w:type="continuationSeparator" w:id="0">
    <w:p w14:paraId="3045576B" w14:textId="77777777" w:rsidR="00C951AC" w:rsidRDefault="00C951AC">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DDD50" w14:textId="77777777" w:rsidR="00486496" w:rsidRDefault="000F55CF">
    <w:pPr>
      <w:jc w:val="left"/>
      <w:rPr>
        <w:rFonts w:hint="eastAsia"/>
      </w:rPr>
    </w:pPr>
    <w:r>
      <w:rPr>
        <w:rStyle w:val="Fuentedeprrafopredeter1"/>
        <w:rFonts w:ascii="Arial" w:hAnsi="Arial" w:cs="Arial"/>
        <w:sz w:val="16"/>
      </w:rPr>
      <w:t>Cuaderno de prácticas de Arquitectura de Computadores, Grado en Ingeniería Informática</w:t>
    </w:r>
    <w:r>
      <w:rPr>
        <w:rStyle w:val="Fuentedeprrafopredeter1"/>
        <w:rFonts w:ascii="Arial" w:hAnsi="Arial" w:cs="Arial"/>
        <w:sz w:val="16"/>
      </w:rPr>
      <w:br/>
    </w:r>
  </w:p>
  <w:p w14:paraId="14502EBE" w14:textId="77777777" w:rsidR="00486496" w:rsidRDefault="00C951AC">
    <w:pPr>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A0A9A" w14:textId="77777777" w:rsidR="00486496" w:rsidRDefault="000F55CF">
    <w:pPr>
      <w:jc w:val="left"/>
      <w:rPr>
        <w:rFonts w:hint="eastAsia"/>
      </w:rPr>
    </w:pPr>
    <w:r>
      <w:rPr>
        <w:rStyle w:val="Fuentedeprrafopredeter1"/>
        <w:rFonts w:cs="Arial"/>
        <w:sz w:val="16"/>
      </w:rPr>
      <w:t>Cuaderno de prácticas de Arquitectura de Computadores, Grado en Ingeniería Informática</w:t>
    </w:r>
    <w:r>
      <w:rPr>
        <w:rStyle w:val="Fuentedeprrafopredeter1"/>
        <w:rFonts w:ascii="Arial" w:hAnsi="Arial" w:cs="Arial"/>
        <w:sz w:val="16"/>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7E46"/>
    <w:multiLevelType w:val="multilevel"/>
    <w:tmpl w:val="3D78B9C8"/>
    <w:styleLink w:val="WWOutlineListStyle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9703E28"/>
    <w:multiLevelType w:val="multilevel"/>
    <w:tmpl w:val="663689E8"/>
    <w:lvl w:ilvl="0">
      <w:start w:val="1"/>
      <w:numFmt w:val="decimal"/>
      <w:lvlText w:val="%1."/>
      <w:lvlJc w:val="left"/>
      <w:pPr>
        <w:ind w:left="360" w:hanging="360"/>
      </w:pPr>
      <w:rPr>
        <w:rFonts w:ascii="Cambria" w:hAnsi="Cambria"/>
        <w:color w:val="4F81BD"/>
      </w:rPr>
    </w:lvl>
    <w:lvl w:ilvl="1">
      <w:start w:val="1"/>
      <w:numFmt w:val="decimal"/>
      <w:lvlText w:val="%2."/>
      <w:lvlJc w:val="left"/>
      <w:pPr>
        <w:ind w:left="792" w:hanging="432"/>
      </w:pPr>
      <w:rPr>
        <w:rFonts w:ascii="Cambria" w:hAnsi="Cambria"/>
        <w:color w:val="4F81BD"/>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2B1FF0"/>
    <w:multiLevelType w:val="multilevel"/>
    <w:tmpl w:val="DFF8F100"/>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C56484E"/>
    <w:multiLevelType w:val="multilevel"/>
    <w:tmpl w:val="34228CA2"/>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F984095"/>
    <w:multiLevelType w:val="multilevel"/>
    <w:tmpl w:val="B828676C"/>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25352C"/>
    <w:multiLevelType w:val="multilevel"/>
    <w:tmpl w:val="50B471AE"/>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8405295"/>
    <w:multiLevelType w:val="multilevel"/>
    <w:tmpl w:val="AF4C7F92"/>
    <w:lvl w:ilvl="0">
      <w:start w:val="10"/>
      <w:numFmt w:val="decimal"/>
      <w:lvlText w:val="%1."/>
      <w:lvlJc w:val="left"/>
      <w:pPr>
        <w:ind w:left="360" w:hanging="360"/>
      </w:pPr>
      <w:rPr>
        <w:color w:val="4F81BD"/>
        <w:sz w:val="24"/>
        <w:u w:val="none"/>
      </w:rPr>
    </w:lvl>
    <w:lvl w:ilvl="1">
      <w:numFmt w:val="bullet"/>
      <w:lvlText w:val=""/>
      <w:lvlJc w:val="left"/>
      <w:pPr>
        <w:ind w:left="1080" w:hanging="360"/>
      </w:pPr>
      <w:rPr>
        <w:rFonts w:ascii="Symbol" w:hAnsi="Symbol"/>
        <w:color w:val="4F81BD"/>
      </w:r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8405C67"/>
    <w:multiLevelType w:val="multilevel"/>
    <w:tmpl w:val="4C3AE55E"/>
    <w:styleLink w:val="WWOutlineListStyle12"/>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8">
    <w:nsid w:val="2EEA7D8A"/>
    <w:multiLevelType w:val="multilevel"/>
    <w:tmpl w:val="B1488738"/>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2F52DF1"/>
    <w:multiLevelType w:val="multilevel"/>
    <w:tmpl w:val="83920EB6"/>
    <w:lvl w:ilvl="0">
      <w:start w:val="10"/>
      <w:numFmt w:val="decimal"/>
      <w:lvlText w:val="%1."/>
      <w:lvlJc w:val="left"/>
      <w:pPr>
        <w:ind w:left="360" w:hanging="360"/>
      </w:pPr>
      <w:rPr>
        <w:color w:val="4F81BD"/>
        <w:sz w:val="24"/>
        <w:u w:val="none"/>
      </w:rPr>
    </w:lvl>
    <w:lvl w:ilvl="1">
      <w:numFmt w:val="bullet"/>
      <w:lvlText w:val=""/>
      <w:lvlJc w:val="left"/>
      <w:pPr>
        <w:ind w:left="792" w:hanging="432"/>
      </w:pPr>
      <w:rPr>
        <w:rFonts w:ascii="Symbol" w:hAnsi="Symbol"/>
        <w:color w:val="4F81BD"/>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3D703C5"/>
    <w:multiLevelType w:val="multilevel"/>
    <w:tmpl w:val="780E3E5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FF26ACD"/>
    <w:multiLevelType w:val="multilevel"/>
    <w:tmpl w:val="2032618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9EE79EE"/>
    <w:multiLevelType w:val="multilevel"/>
    <w:tmpl w:val="FAB44E16"/>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144579D"/>
    <w:multiLevelType w:val="multilevel"/>
    <w:tmpl w:val="B2143EA8"/>
    <w:styleLink w:val="LFO7"/>
    <w:lvl w:ilvl="0">
      <w:start w:val="1"/>
      <w:numFmt w:val="decimal"/>
      <w:pStyle w:val="Table"/>
      <w:lvlText w:val="Tabla %1 ."/>
      <w:lvlJc w:val="left"/>
      <w:pPr>
        <w:ind w:left="1077"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53ED0191"/>
    <w:multiLevelType w:val="multilevel"/>
    <w:tmpl w:val="6E1CA57C"/>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557C342D"/>
    <w:multiLevelType w:val="multilevel"/>
    <w:tmpl w:val="B6324C24"/>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5E8E48C4"/>
    <w:multiLevelType w:val="multilevel"/>
    <w:tmpl w:val="AB4E3FC2"/>
    <w:lvl w:ilvl="0">
      <w:start w:val="5"/>
      <w:numFmt w:val="decimal"/>
      <w:lvlText w:val="%1."/>
      <w:lvlJc w:val="left"/>
      <w:pPr>
        <w:ind w:left="720" w:hanging="360"/>
      </w:pPr>
      <w:rPr>
        <w:rFonts w:ascii="Cambria" w:hAnsi="Cambria"/>
        <w:color w:val="4F81BD"/>
      </w:rPr>
    </w:lvl>
    <w:lvl w:ilvl="1">
      <w:start w:val="1"/>
      <w:numFmt w:val="lowerLetter"/>
      <w:lvlText w:val="%2."/>
      <w:lvlJc w:val="left"/>
      <w:pPr>
        <w:ind w:left="1440" w:hanging="360"/>
      </w:pPr>
      <w:rPr>
        <w:color w:val="4F81BD"/>
      </w:rPr>
    </w:lvl>
    <w:lvl w:ilvl="2">
      <w:start w:val="1"/>
      <w:numFmt w:val="lowerRoman"/>
      <w:lvlText w:val="%3."/>
      <w:lvlJc w:val="right"/>
      <w:pPr>
        <w:ind w:left="2161" w:hanging="180"/>
      </w:pPr>
      <w:rPr>
        <w:color w:val="4F81BD"/>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abstractNum w:abstractNumId="17">
    <w:nsid w:val="5FC5611D"/>
    <w:multiLevelType w:val="multilevel"/>
    <w:tmpl w:val="AA96B51C"/>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0001F72"/>
    <w:multiLevelType w:val="multilevel"/>
    <w:tmpl w:val="FBEC25F8"/>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6D8268A0"/>
    <w:multiLevelType w:val="multilevel"/>
    <w:tmpl w:val="3CC6F83A"/>
    <w:styleLink w:val="WW8Num5"/>
    <w:lvl w:ilvl="0">
      <w:start w:val="1"/>
      <w:numFmt w:val="lowerLetter"/>
      <w:pStyle w:val="Tabla"/>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nsid w:val="6FE02B3A"/>
    <w:multiLevelType w:val="multilevel"/>
    <w:tmpl w:val="2F8C7EEE"/>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C187C6C"/>
    <w:multiLevelType w:val="multilevel"/>
    <w:tmpl w:val="4180437E"/>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7"/>
  </w:num>
  <w:num w:numId="2">
    <w:abstractNumId w:val="0"/>
  </w:num>
  <w:num w:numId="3">
    <w:abstractNumId w:val="18"/>
  </w:num>
  <w:num w:numId="4">
    <w:abstractNumId w:val="21"/>
  </w:num>
  <w:num w:numId="5">
    <w:abstractNumId w:val="12"/>
  </w:num>
  <w:num w:numId="6">
    <w:abstractNumId w:val="3"/>
  </w:num>
  <w:num w:numId="7">
    <w:abstractNumId w:val="14"/>
  </w:num>
  <w:num w:numId="8">
    <w:abstractNumId w:val="2"/>
  </w:num>
  <w:num w:numId="9">
    <w:abstractNumId w:val="5"/>
  </w:num>
  <w:num w:numId="10">
    <w:abstractNumId w:val="15"/>
  </w:num>
  <w:num w:numId="11">
    <w:abstractNumId w:val="8"/>
  </w:num>
  <w:num w:numId="12">
    <w:abstractNumId w:val="20"/>
  </w:num>
  <w:num w:numId="13">
    <w:abstractNumId w:val="19"/>
  </w:num>
  <w:num w:numId="14">
    <w:abstractNumId w:val="11"/>
  </w:num>
  <w:num w:numId="15">
    <w:abstractNumId w:val="17"/>
  </w:num>
  <w:num w:numId="16">
    <w:abstractNumId w:val="10"/>
  </w:num>
  <w:num w:numId="17">
    <w:abstractNumId w:val="13"/>
  </w:num>
  <w:num w:numId="18">
    <w:abstractNumId w:val="4"/>
  </w:num>
  <w:num w:numId="19">
    <w:abstractNumId w:val="1"/>
  </w:num>
  <w:num w:numId="20">
    <w:abstractNumId w:val="16"/>
  </w:num>
  <w:num w:numId="21">
    <w:abstractNumId w:val="9"/>
  </w:num>
  <w:num w:numId="22">
    <w:abstractNumId w:val="9"/>
    <w:lvlOverride w:ilvl="0">
      <w:startOverride w:val="10"/>
    </w:lvlOverride>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hideSpellingErrors/>
  <w:hideGrammaticalErrors/>
  <w:attachedTemplate r:id="rId1"/>
  <w:defaultTabStop w:val="34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8BC"/>
    <w:rsid w:val="000A4C7A"/>
    <w:rsid w:val="000F55CF"/>
    <w:rsid w:val="001868BC"/>
    <w:rsid w:val="00472D55"/>
    <w:rsid w:val="006278C4"/>
    <w:rsid w:val="0084278F"/>
    <w:rsid w:val="008B17D1"/>
    <w:rsid w:val="008C69A0"/>
    <w:rsid w:val="008F18A5"/>
    <w:rsid w:val="00903F6A"/>
    <w:rsid w:val="00A110C6"/>
    <w:rsid w:val="00B56F55"/>
    <w:rsid w:val="00B84B86"/>
    <w:rsid w:val="00BE3EF4"/>
    <w:rsid w:val="00C17220"/>
    <w:rsid w:val="00C838E8"/>
    <w:rsid w:val="00C951AC"/>
    <w:rsid w:val="00EB1F96"/>
    <w:rsid w:val="00F01A1C"/>
    <w:rsid w:val="00FD10BE"/>
    <w:rsid w:val="00FF33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2AD7D"/>
  <w15:docId w15:val="{982B3693-A02E-46C8-BCAF-62ACB00F5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uppressAutoHyphens/>
      <w:jc w:val="both"/>
    </w:pPr>
    <w:rPr>
      <w:rFonts w:ascii="Liberation Serif" w:eastAsia="MS Mincho" w:hAnsi="Liberation Serif" w:cs="Cambria"/>
      <w:sz w:val="22"/>
      <w:szCs w:val="24"/>
      <w:lang w:val="es-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2">
    <w:name w:val="WW_OutlineListStyle_12"/>
    <w:basedOn w:val="Sinlista"/>
    <w:pPr>
      <w:numPr>
        <w:numId w:val="1"/>
      </w:numPr>
    </w:pPr>
  </w:style>
  <w:style w:type="paragraph" w:customStyle="1" w:styleId="Ttulo11">
    <w:name w:val="Título 11"/>
    <w:basedOn w:val="Normal"/>
    <w:next w:val="Normal"/>
    <w:pPr>
      <w:widowControl/>
      <w:numPr>
        <w:numId w:val="1"/>
      </w:numPr>
      <w:pBdr>
        <w:bottom w:val="single" w:sz="12" w:space="1" w:color="000000"/>
      </w:pBdr>
      <w:tabs>
        <w:tab w:val="left" w:pos="-5616"/>
      </w:tabs>
      <w:spacing w:before="400" w:after="80"/>
      <w:outlineLvl w:val="0"/>
    </w:pPr>
    <w:rPr>
      <w:rFonts w:ascii="Calibri" w:eastAsia="Times New Roman" w:hAnsi="Calibri" w:cs="Calibri"/>
      <w:b/>
      <w:bCs/>
      <w:color w:val="265557"/>
      <w:sz w:val="28"/>
      <w:lang w:val="en-US" w:bidi="en-US"/>
    </w:rPr>
  </w:style>
  <w:style w:type="paragraph" w:customStyle="1" w:styleId="Ttulo21">
    <w:name w:val="Título 21"/>
    <w:basedOn w:val="Normal"/>
    <w:next w:val="Normal"/>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customStyle="1" w:styleId="Ttulo31">
    <w:name w:val="Título 31"/>
    <w:basedOn w:val="Normal"/>
    <w:next w:val="Normal"/>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customStyle="1" w:styleId="Ttulo41">
    <w:name w:val="Título 41"/>
    <w:basedOn w:val="Normal"/>
    <w:next w:val="Normal"/>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customStyle="1" w:styleId="Ttulo51">
    <w:name w:val="Título 51"/>
    <w:basedOn w:val="Normal"/>
    <w:next w:val="Normal"/>
    <w:pPr>
      <w:widowControl/>
      <w:numPr>
        <w:ilvl w:val="4"/>
        <w:numId w:val="1"/>
      </w:numPr>
      <w:spacing w:before="200" w:after="80"/>
      <w:outlineLvl w:val="4"/>
    </w:pPr>
    <w:rPr>
      <w:rFonts w:ascii="Calibri" w:eastAsia="Times New Roman" w:hAnsi="Calibri" w:cs="Calibri"/>
      <w:color w:val="337275"/>
      <w:szCs w:val="22"/>
      <w:lang w:val="en-US" w:bidi="en-US"/>
    </w:rPr>
  </w:style>
  <w:style w:type="paragraph" w:customStyle="1" w:styleId="Ttulo61">
    <w:name w:val="Título 61"/>
    <w:basedOn w:val="Normal"/>
    <w:next w:val="Normal"/>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customStyle="1" w:styleId="Ttulo71">
    <w:name w:val="Título 71"/>
    <w:basedOn w:val="Normal"/>
    <w:next w:val="Normal"/>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customStyle="1" w:styleId="Ttulo81">
    <w:name w:val="Título 81"/>
    <w:basedOn w:val="Normal"/>
    <w:next w:val="Normal"/>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customStyle="1" w:styleId="Ttulo91">
    <w:name w:val="Título 91"/>
    <w:basedOn w:val="Normal"/>
    <w:next w:val="Normal"/>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customStyle="1" w:styleId="Fuentedeprrafopredeter1">
    <w:name w:val="Fuente de párrafo predeter.1"/>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Encabezado1">
    <w:name w:val="Encabezado1"/>
    <w:basedOn w:val="Normal"/>
    <w:pPr>
      <w:tabs>
        <w:tab w:val="center" w:pos="4252"/>
        <w:tab w:val="right" w:pos="8504"/>
      </w:tabs>
    </w:pPr>
  </w:style>
  <w:style w:type="paragraph" w:customStyle="1" w:styleId="Textoindependiente1">
    <w:name w:val="Texto independiente1"/>
    <w:basedOn w:val="Normal"/>
    <w:pPr>
      <w:spacing w:after="120"/>
    </w:pPr>
  </w:style>
  <w:style w:type="paragraph" w:customStyle="1" w:styleId="Textbody">
    <w:name w:val="Text body"/>
    <w:basedOn w:val="Standard"/>
    <w:pPr>
      <w:spacing w:after="120"/>
    </w:pPr>
  </w:style>
  <w:style w:type="paragraph" w:customStyle="1" w:styleId="Lista1">
    <w:name w:val="Lista1"/>
    <w:basedOn w:val="Textoindependiente1"/>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Piedepgina1">
    <w:name w:val="Pie de página1"/>
    <w:basedOn w:val="Normal"/>
    <w:pPr>
      <w:tabs>
        <w:tab w:val="center" w:pos="4252"/>
        <w:tab w:val="right" w:pos="8504"/>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uadrculamedia1-nfasis21">
    <w:name w:val="Cuadrícula media 1 - Énfasis 21"/>
    <w:basedOn w:val="Normal"/>
    <w:pPr>
      <w:widowControl/>
      <w:spacing w:before="120"/>
      <w:ind w:left="720"/>
    </w:pPr>
    <w:rPr>
      <w:rFonts w:ascii="Calibri" w:eastAsia="Times New Roman" w:hAnsi="Calibri" w:cs="Calibri"/>
      <w:szCs w:val="22"/>
      <w:lang w:val="en-US" w:bidi="en-US"/>
    </w:rPr>
  </w:style>
  <w:style w:type="paragraph" w:customStyle="1" w:styleId="Descripcin1">
    <w:name w:val="Descripción1"/>
    <w:basedOn w:val="Standard"/>
    <w:pPr>
      <w:suppressLineNumbers/>
      <w:spacing w:before="120" w:after="120"/>
    </w:pPr>
    <w:rPr>
      <w:i/>
      <w:iCs/>
      <w:sz w:val="20"/>
      <w:szCs w:val="20"/>
    </w:rPr>
  </w:style>
  <w:style w:type="paragraph" w:customStyle="1" w:styleId="Table">
    <w:name w:val="Table"/>
    <w:basedOn w:val="Normal"/>
    <w:pPr>
      <w:widowControl/>
      <w:numPr>
        <w:numId w:val="17"/>
      </w:numPr>
      <w:tabs>
        <w:tab w:val="left" w:pos="-14001"/>
        <w:tab w:val="left" w:pos="-13641"/>
      </w:tabs>
      <w:spacing w:before="240"/>
      <w:jc w:val="center"/>
    </w:pPr>
    <w:rPr>
      <w:rFonts w:ascii="Cambria" w:eastAsia="MS Gothic" w:hAnsi="Cambria" w:cs="Times New Roman"/>
      <w:color w:val="000000"/>
      <w:sz w:val="20"/>
      <w:szCs w:val="22"/>
      <w:lang w:bidi="en-US"/>
    </w:rPr>
  </w:style>
  <w:style w:type="paragraph" w:customStyle="1" w:styleId="Framecontents">
    <w:name w:val="Frame contents"/>
    <w:basedOn w:val="Textoindependiente1"/>
  </w:style>
  <w:style w:type="paragraph" w:customStyle="1" w:styleId="Listavistosa-nfasis11">
    <w:name w:val="Lista vistosa - Énfasis 11"/>
    <w:basedOn w:val="Normal"/>
    <w:pPr>
      <w:widowControl/>
      <w:spacing w:before="120"/>
    </w:pPr>
    <w:rPr>
      <w:rFonts w:eastAsia="Times New Roman" w:cs="Times New Roman"/>
      <w:szCs w:val="22"/>
      <w:lang w:val="en-US" w:eastAsia="en-US" w:bidi="en-US"/>
    </w:rPr>
  </w:style>
  <w:style w:type="paragraph" w:customStyle="1" w:styleId="Textodeglobo1">
    <w:name w:val="Texto de globo1"/>
    <w:basedOn w:val="Normal"/>
    <w:rPr>
      <w:rFonts w:ascii="Tahoma" w:hAnsi="Tahoma" w:cs="Tahoma"/>
      <w:sz w:val="16"/>
      <w:szCs w:val="16"/>
    </w:rPr>
  </w:style>
  <w:style w:type="paragraph" w:customStyle="1" w:styleId="Prrafodelista1">
    <w:name w:val="Párrafo de lista1"/>
    <w:basedOn w:val="Normal"/>
    <w:pPr>
      <w:widowControl/>
      <w:spacing w:before="120"/>
      <w:ind w:left="720"/>
    </w:pPr>
    <w:rPr>
      <w:rFonts w:ascii="Calibri" w:eastAsia="Times New Roman" w:hAnsi="Calibri" w:cs="Times New Roman"/>
      <w:szCs w:val="22"/>
      <w:lang w:val="en-US" w:eastAsia="en-US" w:bidi="en-US"/>
    </w:rPr>
  </w:style>
  <w:style w:type="paragraph" w:customStyle="1" w:styleId="CodigoListado">
    <w:name w:val="CodigoListado"/>
    <w:basedOn w:val="Standard"/>
    <w:pPr>
      <w:spacing w:line="264" w:lineRule="auto"/>
    </w:pPr>
    <w:rPr>
      <w:rFonts w:ascii="Liberation Mono" w:hAnsi="Liberation Mono" w:cs="Liberation Mono"/>
      <w:sz w:val="18"/>
      <w:szCs w:val="18"/>
    </w:rPr>
  </w:style>
  <w:style w:type="paragraph" w:customStyle="1" w:styleId="Heading">
    <w:name w:val="Heading"/>
    <w:basedOn w:val="Standard"/>
    <w:next w:val="Textbody"/>
    <w:pPr>
      <w:keepNext/>
      <w:spacing w:before="240" w:after="120"/>
    </w:pPr>
    <w:rPr>
      <w:rFonts w:ascii="Liberation Serif" w:eastAsia="Microsoft YaHei" w:hAnsi="Liberation Serif" w:cs="Mangal"/>
      <w:sz w:val="28"/>
      <w:szCs w:val="28"/>
    </w:rPr>
  </w:style>
  <w:style w:type="character" w:customStyle="1" w:styleId="WW8Num1z0">
    <w:name w:val="WW8Num1z0"/>
    <w:rPr>
      <w:color w:val="4F81BD"/>
      <w:sz w:val="24"/>
    </w:rPr>
  </w:style>
  <w:style w:type="character" w:customStyle="1" w:styleId="WW8Num2z0">
    <w:name w:val="WW8Num2z0"/>
    <w:rPr>
      <w:rFonts w:ascii="Cambria" w:hAnsi="Cambria" w:cs="Cambria"/>
      <w:color w:val="4F81BD"/>
    </w:rPr>
  </w:style>
  <w:style w:type="character" w:customStyle="1" w:styleId="WW8Num4z0">
    <w:name w:val="WW8Num4z0"/>
    <w:rPr>
      <w:rFonts w:ascii="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hAnsi="Symbol" w:cs="Symbol"/>
      <w:color w:val="4F81BD"/>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0">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customStyle="1" w:styleId="Nmerodepgina1">
    <w:name w:val="Número de página1"/>
  </w:style>
  <w:style w:type="character" w:customStyle="1" w:styleId="Ttulo1Car">
    <w:name w:val="Título 1 Car"/>
    <w:rPr>
      <w:rFonts w:ascii="Calibri" w:hAnsi="Calibri" w:cs="Calibri"/>
      <w:b/>
      <w:bCs/>
      <w:color w:val="265557"/>
      <w:sz w:val="28"/>
      <w:szCs w:val="24"/>
      <w:lang w:val="en-US" w:bidi="en-US"/>
    </w:rPr>
  </w:style>
  <w:style w:type="character" w:customStyle="1" w:styleId="Ttulo2Car">
    <w:name w:val="Título 2 Car"/>
    <w:rPr>
      <w:rFonts w:ascii="Calibri" w:hAnsi="Calibri" w:cs="Calibri"/>
      <w:color w:val="265557"/>
      <w:sz w:val="26"/>
      <w:szCs w:val="24"/>
      <w:lang w:val="en-US" w:bidi="en-US"/>
    </w:rPr>
  </w:style>
  <w:style w:type="character" w:customStyle="1" w:styleId="Ttulo3Car">
    <w:name w:val="Título 3 Car"/>
    <w:rPr>
      <w:rFonts w:ascii="Calibri" w:hAnsi="Calibri" w:cs="Calibri"/>
      <w:color w:val="337275"/>
      <w:sz w:val="24"/>
      <w:szCs w:val="24"/>
      <w:lang w:val="en-US" w:bidi="en-US"/>
    </w:rPr>
  </w:style>
  <w:style w:type="character" w:customStyle="1" w:styleId="Ttulo4Car">
    <w:name w:val="Título 4 Car"/>
    <w:rPr>
      <w:rFonts w:ascii="Calibri" w:hAnsi="Calibri" w:cs="Calibri"/>
      <w:i/>
      <w:iCs/>
      <w:color w:val="337275"/>
      <w:sz w:val="24"/>
      <w:szCs w:val="24"/>
      <w:lang w:val="en-US" w:bidi="en-US"/>
    </w:rPr>
  </w:style>
  <w:style w:type="character" w:customStyle="1" w:styleId="Ttulo5Car">
    <w:name w:val="Título 5 Car"/>
    <w:rPr>
      <w:rFonts w:ascii="Calibri" w:hAnsi="Calibri" w:cs="Calibri"/>
      <w:color w:val="337275"/>
      <w:sz w:val="22"/>
      <w:szCs w:val="22"/>
      <w:lang w:val="en-US" w:bidi="en-US"/>
    </w:rPr>
  </w:style>
  <w:style w:type="character" w:customStyle="1" w:styleId="Ttulo6Car">
    <w:name w:val="Título 6 Car"/>
    <w:rPr>
      <w:rFonts w:ascii="Calibri" w:hAnsi="Calibri" w:cs="Calibri"/>
      <w:i/>
      <w:iCs/>
      <w:color w:val="337275"/>
      <w:sz w:val="22"/>
      <w:szCs w:val="22"/>
      <w:lang w:val="en-US" w:bidi="en-US"/>
    </w:rPr>
  </w:style>
  <w:style w:type="character" w:customStyle="1" w:styleId="Ttulo7Car">
    <w:name w:val="Título 7 Car"/>
    <w:rPr>
      <w:rFonts w:ascii="Calibri" w:hAnsi="Calibri" w:cs="Calibri"/>
      <w:b/>
      <w:bCs/>
      <w:color w:val="A5AB81"/>
      <w:lang w:val="en-US" w:bidi="en-US"/>
    </w:rPr>
  </w:style>
  <w:style w:type="character" w:customStyle="1" w:styleId="Ttulo8Car">
    <w:name w:val="Título 8 Car"/>
    <w:rPr>
      <w:rFonts w:ascii="Calibri" w:hAnsi="Calibri" w:cs="Calibri"/>
      <w:b/>
      <w:bCs/>
      <w:i/>
      <w:iCs/>
      <w:color w:val="A5AB81"/>
      <w:lang w:val="en-US" w:bidi="en-US"/>
    </w:rPr>
  </w:style>
  <w:style w:type="character" w:customStyle="1" w:styleId="Ttulo9Car">
    <w:name w:val="Título 9 Car"/>
    <w:rPr>
      <w:rFonts w:ascii="Calibri" w:hAnsi="Calibri" w:cs="Calibri"/>
      <w:i/>
      <w:iCs/>
      <w:color w:val="A5AB81"/>
      <w:lang w:val="en-US" w:bidi="en-US"/>
    </w:rPr>
  </w:style>
  <w:style w:type="character" w:customStyle="1" w:styleId="codigo">
    <w:name w:val="codigo"/>
    <w:rPr>
      <w:rFonts w:ascii="Courier New" w:hAnsi="Courier New"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PredeterminadoCar">
    <w:name w:val="Predeterminado Car"/>
    <w:basedOn w:val="Fuentedeprrafopredeter1"/>
    <w:rPr>
      <w:rFonts w:ascii="Tahoma" w:eastAsia="MS Mincho" w:hAnsi="Tahoma" w:cs="Tahoma"/>
      <w:color w:val="000000"/>
      <w:sz w:val="36"/>
      <w:szCs w:val="36"/>
      <w:lang w:val="es-ES" w:eastAsia="zh-CN"/>
    </w:rPr>
  </w:style>
  <w:style w:type="character" w:customStyle="1" w:styleId="CodigoListadoCar">
    <w:name w:val="CodigoListado Car"/>
    <w:basedOn w:val="PredeterminadoCar"/>
    <w:rPr>
      <w:rFonts w:ascii="Liberation Mono" w:eastAsia="MS Mincho" w:hAnsi="Liberation Mono" w:cs="Liberation Mono"/>
      <w:color w:val="000000"/>
      <w:sz w:val="18"/>
      <w:szCs w:val="18"/>
      <w:lang w:val="es-ES" w:eastAsia="zh-CN"/>
    </w:rPr>
  </w:style>
  <w:style w:type="character" w:customStyle="1" w:styleId="NumberingSymbols">
    <w:name w:val="Numbering Symbols"/>
  </w:style>
  <w:style w:type="character" w:customStyle="1" w:styleId="TextoindependienteCar">
    <w:name w:val="Texto independiente Car"/>
    <w:basedOn w:val="Fuentedeprrafopredeter1"/>
    <w:rPr>
      <w:rFonts w:ascii="Liberation Serif" w:eastAsia="MS Mincho" w:hAnsi="Liberation Serif" w:cs="Cambria"/>
      <w:sz w:val="22"/>
      <w:szCs w:val="24"/>
      <w:lang w:val="es-ES" w:eastAsia="zh-CN"/>
    </w:rPr>
  </w:style>
  <w:style w:type="paragraph" w:customStyle="1" w:styleId="Tabla">
    <w:name w:val="Tabla"/>
    <w:basedOn w:val="Normal"/>
    <w:pPr>
      <w:widowControl/>
      <w:numPr>
        <w:numId w:val="13"/>
      </w:numPr>
      <w:tabs>
        <w:tab w:val="left" w:pos="-9507"/>
      </w:tabs>
      <w:suppressAutoHyphens w:val="0"/>
      <w:spacing w:before="240"/>
      <w:jc w:val="center"/>
      <w:textAlignment w:val="auto"/>
    </w:pPr>
    <w:rPr>
      <w:rFonts w:ascii="Cambria" w:eastAsia="MS Gothic" w:hAnsi="Cambria" w:cs="Times New Roman"/>
      <w:color w:val="000000"/>
      <w:sz w:val="20"/>
      <w:szCs w:val="22"/>
      <w:lang w:bidi="en-US"/>
    </w:rPr>
  </w:style>
  <w:style w:type="paragraph" w:customStyle="1" w:styleId="ParrafoNegro">
    <w:name w:val="ParrafoNegro"/>
    <w:basedOn w:val="Prrafodelista1"/>
    <w:pPr>
      <w:suppressAutoHyphens w:val="0"/>
    </w:pPr>
    <w:rPr>
      <w:rFonts w:ascii="Liberation Serif" w:hAnsi="Liberation Serif"/>
      <w:b/>
      <w:kern w:val="3"/>
      <w:sz w:val="20"/>
      <w:lang w:eastAsia="zh-CN"/>
    </w:rPr>
  </w:style>
  <w:style w:type="numbering" w:customStyle="1" w:styleId="WWOutlineListStyle11">
    <w:name w:val="WW_OutlineListStyle_11"/>
    <w:basedOn w:val="Sinlista"/>
    <w:pPr>
      <w:numPr>
        <w:numId w:val="2"/>
      </w:numPr>
    </w:pPr>
  </w:style>
  <w:style w:type="numbering" w:customStyle="1" w:styleId="WWOutlineListStyle10">
    <w:name w:val="WW_OutlineListStyle_10"/>
    <w:basedOn w:val="Sinlista"/>
    <w:pPr>
      <w:numPr>
        <w:numId w:val="3"/>
      </w:numPr>
    </w:pPr>
  </w:style>
  <w:style w:type="numbering" w:customStyle="1" w:styleId="WWOutlineListStyle9">
    <w:name w:val="WW_OutlineListStyle_9"/>
    <w:basedOn w:val="Sinlista"/>
    <w:pPr>
      <w:numPr>
        <w:numId w:val="4"/>
      </w:numPr>
    </w:pPr>
  </w:style>
  <w:style w:type="numbering" w:customStyle="1" w:styleId="WWOutlineListStyle8">
    <w:name w:val="WW_OutlineListStyle_8"/>
    <w:basedOn w:val="Sinlista"/>
    <w:pPr>
      <w:numPr>
        <w:numId w:val="5"/>
      </w:numPr>
    </w:pPr>
  </w:style>
  <w:style w:type="numbering" w:customStyle="1" w:styleId="WWOutlineListStyle7">
    <w:name w:val="WW_OutlineListStyle_7"/>
    <w:basedOn w:val="Sinlista"/>
    <w:pPr>
      <w:numPr>
        <w:numId w:val="6"/>
      </w:numPr>
    </w:pPr>
  </w:style>
  <w:style w:type="numbering" w:customStyle="1" w:styleId="WWOutlineListStyle6">
    <w:name w:val="WW_OutlineListStyle_6"/>
    <w:basedOn w:val="Sinlista"/>
    <w:pPr>
      <w:numPr>
        <w:numId w:val="7"/>
      </w:numPr>
    </w:pPr>
  </w:style>
  <w:style w:type="numbering" w:customStyle="1" w:styleId="WWOutlineListStyle5">
    <w:name w:val="WW_OutlineListStyle_5"/>
    <w:basedOn w:val="Sinlista"/>
    <w:pPr>
      <w:numPr>
        <w:numId w:val="8"/>
      </w:numPr>
    </w:pPr>
  </w:style>
  <w:style w:type="numbering" w:customStyle="1" w:styleId="WWOutlineListStyle4">
    <w:name w:val="WW_OutlineListStyle_4"/>
    <w:basedOn w:val="Sinlista"/>
    <w:pPr>
      <w:numPr>
        <w:numId w:val="9"/>
      </w:numPr>
    </w:pPr>
  </w:style>
  <w:style w:type="numbering" w:customStyle="1" w:styleId="WWOutlineListStyle3">
    <w:name w:val="WW_OutlineListStyle_3"/>
    <w:basedOn w:val="Sinlista"/>
    <w:pPr>
      <w:numPr>
        <w:numId w:val="10"/>
      </w:numPr>
    </w:pPr>
  </w:style>
  <w:style w:type="numbering" w:customStyle="1" w:styleId="WWOutlineListStyle2">
    <w:name w:val="WW_OutlineListStyle_2"/>
    <w:basedOn w:val="Sinlista"/>
    <w:pPr>
      <w:numPr>
        <w:numId w:val="11"/>
      </w:numPr>
    </w:pPr>
  </w:style>
  <w:style w:type="numbering" w:customStyle="1" w:styleId="WWOutlineListStyle1">
    <w:name w:val="WW_OutlineListStyle_1"/>
    <w:basedOn w:val="Sinlista"/>
    <w:pPr>
      <w:numPr>
        <w:numId w:val="12"/>
      </w:numPr>
    </w:pPr>
  </w:style>
  <w:style w:type="numbering" w:customStyle="1" w:styleId="WW8Num5">
    <w:name w:val="WW8Num5"/>
    <w:basedOn w:val="Sinlista"/>
    <w:pPr>
      <w:numPr>
        <w:numId w:val="13"/>
      </w:numPr>
    </w:pPr>
  </w:style>
  <w:style w:type="numbering" w:customStyle="1" w:styleId="WWOutlineListStyle">
    <w:name w:val="WW_OutlineListStyle"/>
    <w:basedOn w:val="Sinlista"/>
    <w:pPr>
      <w:numPr>
        <w:numId w:val="14"/>
      </w:numPr>
    </w:pPr>
  </w:style>
  <w:style w:type="numbering" w:customStyle="1" w:styleId="Outline">
    <w:name w:val="Outline"/>
    <w:basedOn w:val="Sinlista"/>
    <w:pPr>
      <w:numPr>
        <w:numId w:val="15"/>
      </w:numPr>
    </w:pPr>
  </w:style>
  <w:style w:type="numbering" w:customStyle="1" w:styleId="Estilo1">
    <w:name w:val="Estilo1"/>
    <w:basedOn w:val="Sinlista"/>
    <w:pPr>
      <w:numPr>
        <w:numId w:val="16"/>
      </w:numPr>
    </w:pPr>
  </w:style>
  <w:style w:type="numbering" w:customStyle="1" w:styleId="LFO7">
    <w:name w:val="LFO7"/>
    <w:basedOn w:val="Sinlista"/>
    <w:pPr>
      <w:numPr>
        <w:numId w:val="17"/>
      </w:numPr>
    </w:pPr>
  </w:style>
  <w:style w:type="numbering" w:customStyle="1" w:styleId="WW8Num8">
    <w:name w:val="WW8Num8"/>
    <w:basedOn w:val="Sinlista"/>
    <w:pPr>
      <w:numPr>
        <w:numId w:val="18"/>
      </w:numPr>
    </w:pPr>
  </w:style>
  <w:style w:type="paragraph" w:styleId="Encabezado">
    <w:name w:val="header"/>
    <w:basedOn w:val="Normal"/>
    <w:link w:val="EncabezadoCar1"/>
    <w:uiPriority w:val="99"/>
    <w:unhideWhenUsed/>
    <w:pPr>
      <w:tabs>
        <w:tab w:val="center" w:pos="4680"/>
        <w:tab w:val="right" w:pos="9360"/>
      </w:tabs>
    </w:pPr>
  </w:style>
  <w:style w:type="character" w:customStyle="1" w:styleId="EncabezadoCar1">
    <w:name w:val="Encabezado Car1"/>
    <w:basedOn w:val="Fuentedeprrafopredeter"/>
    <w:link w:val="Encabezado"/>
    <w:uiPriority w:val="99"/>
    <w:rPr>
      <w:rFonts w:ascii="Liberation Serif" w:eastAsia="MS Mincho" w:hAnsi="Liberation Serif" w:cs="Cambria"/>
      <w:sz w:val="22"/>
      <w:szCs w:val="24"/>
      <w:lang w:val="es-ES" w:eastAsia="zh-CN"/>
    </w:rPr>
  </w:style>
  <w:style w:type="paragraph" w:styleId="Piedepgina">
    <w:name w:val="footer"/>
    <w:basedOn w:val="Normal"/>
    <w:link w:val="PiedepginaCar1"/>
    <w:uiPriority w:val="99"/>
    <w:unhideWhenUsed/>
    <w:pPr>
      <w:tabs>
        <w:tab w:val="center" w:pos="4680"/>
        <w:tab w:val="right" w:pos="9360"/>
      </w:tabs>
    </w:pPr>
  </w:style>
  <w:style w:type="character" w:customStyle="1" w:styleId="PiedepginaCar1">
    <w:name w:val="Pie de página Car1"/>
    <w:basedOn w:val="Fuentedeprrafopredeter"/>
    <w:link w:val="Piedepgina"/>
    <w:uiPriority w:val="99"/>
    <w:rPr>
      <w:rFonts w:ascii="Liberation Serif" w:eastAsia="MS Mincho" w:hAnsi="Liberation Serif" w:cs="Cambria"/>
      <w:sz w:val="22"/>
      <w:szCs w:val="24"/>
      <w:lang w:val="es-ES" w:eastAsia="zh-CN"/>
    </w:rPr>
  </w:style>
  <w:style w:type="paragraph" w:styleId="Prrafodelista">
    <w:name w:val="List Paragraph"/>
    <w:basedOn w:val="Normal"/>
    <w:uiPriority w:val="34"/>
    <w:qFormat/>
    <w:rsid w:val="00A11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wmf"/><Relationship Id="rId28" Type="http://schemas.openxmlformats.org/officeDocument/2006/relationships/oleObject" Target="embeddings/oleObject1.bin"/><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16</Pages>
  <Words>1795</Words>
  <Characters>9874</Characters>
  <Application>Microsoft Macintosh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Javier Herrera</dc:creator>
  <cp:lastModifiedBy>alberto LLAMAS</cp:lastModifiedBy>
  <cp:revision>9</cp:revision>
  <cp:lastPrinted>1900-01-01T00:00:00Z</cp:lastPrinted>
  <dcterms:created xsi:type="dcterms:W3CDTF">2021-04-19T16:19:00Z</dcterms:created>
  <dcterms:modified xsi:type="dcterms:W3CDTF">2021-05-01T18:08:00Z</dcterms:modified>
</cp:coreProperties>
</file>